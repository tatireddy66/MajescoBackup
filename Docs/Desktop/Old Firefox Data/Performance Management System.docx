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16825A" w14:textId="3A7614E5" w:rsidR="00DA6C64" w:rsidRDefault="00DA6C64" w:rsidP="00DE5E8A">
      <w:pPr>
        <w:ind w:left="-1440"/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6192" behindDoc="1" locked="0" layoutInCell="1" allowOverlap="1" wp14:anchorId="1571DB1B" wp14:editId="5BDF0DC8">
            <wp:simplePos x="0" y="0"/>
            <wp:positionH relativeFrom="page">
              <wp:align>left</wp:align>
            </wp:positionH>
            <wp:positionV relativeFrom="paragraph">
              <wp:posOffset>-1105055</wp:posOffset>
            </wp:positionV>
            <wp:extent cx="8304258" cy="10746686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FP-co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4258" cy="10746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E3619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26DE2936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33DFC513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2A98362E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2C63591B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7A5E24D7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08B8499D" w14:textId="77777777" w:rsidR="00E40218" w:rsidRDefault="00E40218">
      <w:pPr>
        <w:spacing w:before="0" w:after="0" w:line="240" w:lineRule="auto"/>
        <w:rPr>
          <w:noProof/>
          <w:sz w:val="28"/>
        </w:rPr>
      </w:pPr>
    </w:p>
    <w:p w14:paraId="760CC3C5" w14:textId="619D015C" w:rsidR="00DA6C64" w:rsidRDefault="00DA6C64">
      <w:pPr>
        <w:spacing w:before="0" w:after="0" w:line="240" w:lineRule="auto"/>
      </w:pPr>
    </w:p>
    <w:p w14:paraId="1B7BB056" w14:textId="06C2B7EE" w:rsidR="00E46DCD" w:rsidRDefault="00E40218" w:rsidP="00DE5E8A">
      <w:pPr>
        <w:ind w:left="-1440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33168466" wp14:editId="1017159A">
                <wp:simplePos x="0" y="0"/>
                <wp:positionH relativeFrom="column">
                  <wp:posOffset>-746606</wp:posOffset>
                </wp:positionH>
                <wp:positionV relativeFrom="paragraph">
                  <wp:posOffset>235122</wp:posOffset>
                </wp:positionV>
                <wp:extent cx="5300345" cy="177673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0345" cy="1776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86155" w14:textId="15952256" w:rsidR="00E40218" w:rsidRPr="00E40218" w:rsidRDefault="00E40218" w:rsidP="00E40218">
                            <w:pPr>
                              <w:pStyle w:val="CoverTitle"/>
                              <w:jc w:val="left"/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40218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Performance Management System </w:t>
                            </w:r>
                          </w:p>
                          <w:p w14:paraId="331684AA" w14:textId="4A2703C7" w:rsidR="00DA6C64" w:rsidRPr="00E40218" w:rsidRDefault="00DA6C64" w:rsidP="00E40218">
                            <w:pPr>
                              <w:pStyle w:val="CoverTitle"/>
                              <w:jc w:val="lef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proofErr w:type="spellStart"/>
                            <w:r w:rsidRPr="00E40218">
                              <w:rPr>
                                <w:color w:val="FFFFFF" w:themeColor="background1"/>
                                <w:sz w:val="28"/>
                              </w:rPr>
                              <w:t>Ver</w:t>
                            </w:r>
                            <w:proofErr w:type="spellEnd"/>
                            <w:r w:rsidRPr="00E40218">
                              <w:rPr>
                                <w:color w:val="FFFFFF" w:themeColor="background1"/>
                                <w:sz w:val="28"/>
                              </w:rPr>
                              <w:t xml:space="preserve"> 1.0.2</w:t>
                            </w:r>
                          </w:p>
                          <w:p w14:paraId="331684AB" w14:textId="0EBD6A16" w:rsidR="00DA6C64" w:rsidRDefault="00DA6C64" w:rsidP="00E40218">
                            <w:pPr>
                              <w:pStyle w:val="CoverTitle"/>
                              <w:jc w:val="lef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218">
                              <w:rPr>
                                <w:color w:val="FFFFFF" w:themeColor="background1"/>
                                <w:sz w:val="28"/>
                              </w:rPr>
                              <w:t xml:space="preserve">Date: </w:t>
                            </w:r>
                            <w:r w:rsidR="00E40218">
                              <w:rPr>
                                <w:color w:val="FFFFFF" w:themeColor="background1"/>
                                <w:sz w:val="28"/>
                              </w:rPr>
                              <w:t>03/05/2018</w:t>
                            </w:r>
                          </w:p>
                          <w:p w14:paraId="139B76AE" w14:textId="75714E91" w:rsidR="00E40218" w:rsidRPr="00E40218" w:rsidRDefault="00E40218" w:rsidP="00E40218">
                            <w:pPr>
                              <w:pStyle w:val="CoverTitle"/>
                              <w:jc w:val="lef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Author: IIS &amp; HR</w:t>
                            </w:r>
                          </w:p>
                          <w:p w14:paraId="331684AD" w14:textId="77777777" w:rsidR="00DA6C64" w:rsidRPr="005B4494" w:rsidRDefault="00DA6C64" w:rsidP="00112FE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1684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8.8pt;margin-top:18.5pt;width:417.35pt;height:139.9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" filled="f" stroked="f">
                <v:textbox style="mso-fit-shape-to-text:t">
                  <w:txbxContent>
                    <w:p w14:paraId="30E86155" w14:textId="15952256" w:rsidR="00E40218" w:rsidRPr="00E40218" w:rsidRDefault="00E40218" w:rsidP="00E40218">
                      <w:pPr>
                        <w:pStyle w:val="CoverTitle"/>
                        <w:jc w:val="left"/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 w:rsidRPr="00E40218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 xml:space="preserve">Performance Management System </w:t>
                      </w:r>
                    </w:p>
                    <w:p w14:paraId="331684AA" w14:textId="4A2703C7" w:rsidR="00DA6C64" w:rsidRPr="00E40218" w:rsidRDefault="00DA6C64" w:rsidP="00E40218">
                      <w:pPr>
                        <w:pStyle w:val="CoverTitle"/>
                        <w:jc w:val="left"/>
                        <w:rPr>
                          <w:color w:val="FFFFFF" w:themeColor="background1"/>
                          <w:sz w:val="28"/>
                        </w:rPr>
                      </w:pPr>
                      <w:proofErr w:type="spellStart"/>
                      <w:r w:rsidRPr="00E40218">
                        <w:rPr>
                          <w:color w:val="FFFFFF" w:themeColor="background1"/>
                          <w:sz w:val="28"/>
                        </w:rPr>
                        <w:t>Ver</w:t>
                      </w:r>
                      <w:proofErr w:type="spellEnd"/>
                      <w:r w:rsidRPr="00E40218">
                        <w:rPr>
                          <w:color w:val="FFFFFF" w:themeColor="background1"/>
                          <w:sz w:val="28"/>
                        </w:rPr>
                        <w:t xml:space="preserve"> 1.0.2</w:t>
                      </w:r>
                    </w:p>
                    <w:p w14:paraId="331684AB" w14:textId="0EBD6A16" w:rsidR="00DA6C64" w:rsidRDefault="00DA6C64" w:rsidP="00E40218">
                      <w:pPr>
                        <w:pStyle w:val="CoverTitle"/>
                        <w:jc w:val="left"/>
                        <w:rPr>
                          <w:color w:val="FFFFFF" w:themeColor="background1"/>
                          <w:sz w:val="28"/>
                        </w:rPr>
                      </w:pPr>
                      <w:r w:rsidRPr="00E40218">
                        <w:rPr>
                          <w:color w:val="FFFFFF" w:themeColor="background1"/>
                          <w:sz w:val="28"/>
                        </w:rPr>
                        <w:t xml:space="preserve">Date: </w:t>
                      </w:r>
                      <w:r w:rsidR="00E40218">
                        <w:rPr>
                          <w:color w:val="FFFFFF" w:themeColor="background1"/>
                          <w:sz w:val="28"/>
                        </w:rPr>
                        <w:t>03/05/2018</w:t>
                      </w:r>
                    </w:p>
                    <w:p w14:paraId="139B76AE" w14:textId="75714E91" w:rsidR="00E40218" w:rsidRPr="00E40218" w:rsidRDefault="00E40218" w:rsidP="00E40218">
                      <w:pPr>
                        <w:pStyle w:val="CoverTitle"/>
                        <w:jc w:val="left"/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Author: IIS &amp; HR</w:t>
                      </w:r>
                    </w:p>
                    <w:p w14:paraId="331684AD" w14:textId="77777777" w:rsidR="00DA6C64" w:rsidRPr="005B4494" w:rsidRDefault="00DA6C64" w:rsidP="00112FEF"/>
                  </w:txbxContent>
                </v:textbox>
                <w10:wrap type="square"/>
              </v:shape>
            </w:pict>
          </mc:Fallback>
        </mc:AlternateContent>
      </w:r>
    </w:p>
    <w:p w14:paraId="3316825B" w14:textId="7E43B6A4" w:rsidR="008859E0" w:rsidRDefault="008859E0"/>
    <w:p w14:paraId="3316825C" w14:textId="369544D3" w:rsidR="008859E0" w:rsidRDefault="00F379EB">
      <w:r w:rsidRPr="00F379EB"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33168460" wp14:editId="33168461">
            <wp:simplePos x="0" y="0"/>
            <wp:positionH relativeFrom="column">
              <wp:posOffset>-978535</wp:posOffset>
            </wp:positionH>
            <wp:positionV relativeFrom="paragraph">
              <wp:posOffset>1813560</wp:posOffset>
            </wp:positionV>
            <wp:extent cx="2978785" cy="1108710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rst-whi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5" t="18084" b="41770"/>
                    <a:stretch/>
                  </pic:blipFill>
                  <pic:spPr bwMode="auto">
                    <a:xfrm>
                      <a:off x="0" y="0"/>
                      <a:ext cx="2978785" cy="110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79E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33168462" wp14:editId="33168463">
                <wp:simplePos x="0" y="0"/>
                <wp:positionH relativeFrom="column">
                  <wp:posOffset>-976630</wp:posOffset>
                </wp:positionH>
                <wp:positionV relativeFrom="paragraph">
                  <wp:posOffset>1814830</wp:posOffset>
                </wp:positionV>
                <wp:extent cx="8868410" cy="1106170"/>
                <wp:effectExtent l="0" t="0" r="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8410" cy="1106170"/>
                        </a:xfrm>
                        <a:prstGeom prst="rect">
                          <a:avLst/>
                        </a:prstGeom>
                        <a:solidFill>
                          <a:srgbClr val="322A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509DC" id="Rectangle 1" o:spid="_x0000_s1026" style="position:absolute;margin-left:-76.9pt;margin-top:142.9pt;width:698.3pt;height:87.1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" fillcolor="#322a7e" stroked="f" strokeweight="2pt"/>
            </w:pict>
          </mc:Fallback>
        </mc:AlternateContent>
      </w:r>
    </w:p>
    <w:p w14:paraId="3316825D" w14:textId="184BD99F" w:rsidR="008859E0" w:rsidRPr="005C3B4D" w:rsidRDefault="008859E0" w:rsidP="008859E0">
      <w:pPr>
        <w:jc w:val="right"/>
        <w:rPr>
          <w:sz w:val="24"/>
        </w:rPr>
      </w:pPr>
    </w:p>
    <w:p w14:paraId="3316825E" w14:textId="02A70A4F" w:rsidR="008859E0" w:rsidRDefault="008859E0"/>
    <w:p w14:paraId="3316825F" w14:textId="18D912D5" w:rsidR="008859E0" w:rsidRDefault="008859E0"/>
    <w:p w14:paraId="33168260" w14:textId="77777777" w:rsidR="008859E0" w:rsidRPr="005C3B4D" w:rsidRDefault="008859E0" w:rsidP="008859E0">
      <w:pPr>
        <w:rPr>
          <w:sz w:val="24"/>
        </w:rPr>
      </w:pPr>
    </w:p>
    <w:p w14:paraId="33168261" w14:textId="64AA34BB" w:rsidR="00DE5E8A" w:rsidRDefault="00DE5E8A"/>
    <w:p w14:paraId="33168262" w14:textId="77777777" w:rsidR="00DE5E8A" w:rsidRPr="00DE5E8A" w:rsidRDefault="00DE5E8A" w:rsidP="00DE5E8A"/>
    <w:p w14:paraId="33168263" w14:textId="77777777" w:rsidR="00DE5E8A" w:rsidRPr="00DE5E8A" w:rsidRDefault="00DE5E8A" w:rsidP="00DE5E8A"/>
    <w:p w14:paraId="33168264" w14:textId="77777777" w:rsidR="00DE5E8A" w:rsidRPr="00DE5E8A" w:rsidRDefault="00DE5E8A" w:rsidP="00DE5E8A"/>
    <w:p w14:paraId="33168265" w14:textId="77777777" w:rsidR="00DE5E8A" w:rsidRPr="00DE5E8A" w:rsidRDefault="00DE5E8A" w:rsidP="00DE5E8A"/>
    <w:p w14:paraId="33168266" w14:textId="77777777" w:rsidR="008859E0" w:rsidRDefault="008859E0" w:rsidP="00DE5E8A"/>
    <w:p w14:paraId="33168267" w14:textId="77777777" w:rsidR="002324BE" w:rsidRDefault="002324BE" w:rsidP="00DE5E8A"/>
    <w:p w14:paraId="33168268" w14:textId="77777777" w:rsidR="002324BE" w:rsidRDefault="002324BE" w:rsidP="00DE5E8A"/>
    <w:p w14:paraId="33168269" w14:textId="77777777" w:rsidR="002324BE" w:rsidRDefault="002324BE" w:rsidP="00DE5E8A"/>
    <w:p w14:paraId="3316826A" w14:textId="77777777" w:rsidR="002324BE" w:rsidRDefault="002324BE" w:rsidP="00DE5E8A"/>
    <w:p w14:paraId="3316826B" w14:textId="77777777" w:rsidR="002324BE" w:rsidRDefault="002324BE" w:rsidP="00DE5E8A"/>
    <w:p w14:paraId="3316826C" w14:textId="77777777" w:rsidR="002324BE" w:rsidRDefault="002324BE" w:rsidP="00DE5E8A"/>
    <w:p w14:paraId="3316826D" w14:textId="77777777" w:rsidR="002324BE" w:rsidRDefault="002324BE" w:rsidP="00DE5E8A"/>
    <w:p w14:paraId="3316826E" w14:textId="77777777" w:rsidR="009C5F06" w:rsidRDefault="009C5F06" w:rsidP="00DE5E8A"/>
    <w:p w14:paraId="3316826F" w14:textId="26D603AF" w:rsidR="00DA6C64" w:rsidRDefault="00DA6C64" w:rsidP="00DE5E8A"/>
    <w:p w14:paraId="7B5828FC" w14:textId="77777777" w:rsidR="00DA6C64" w:rsidRDefault="00DA6C64">
      <w:pPr>
        <w:spacing w:before="0" w:after="0" w:line="240" w:lineRule="auto"/>
      </w:pPr>
      <w:r>
        <w:br w:type="page"/>
      </w:r>
    </w:p>
    <w:p w14:paraId="1C3B37BD" w14:textId="77777777" w:rsidR="009C5F06" w:rsidRDefault="009C5F06" w:rsidP="00DE5E8A"/>
    <w:p w14:paraId="33168270" w14:textId="77777777" w:rsidR="009C5F06" w:rsidRDefault="009C5F06" w:rsidP="00DE5E8A"/>
    <w:p w14:paraId="33168271" w14:textId="77777777" w:rsidR="002324BE" w:rsidRPr="00BC4710" w:rsidRDefault="002324BE" w:rsidP="002324BE">
      <w:pPr>
        <w:pStyle w:val="Title"/>
      </w:pPr>
      <w:r>
        <w:br/>
      </w:r>
      <w:r w:rsidRPr="00BC4710">
        <w:t>Contents</w:t>
      </w:r>
    </w:p>
    <w:sdt>
      <w:sdtPr>
        <w:id w:val="16225721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168272" w14:textId="77777777" w:rsidR="002324BE" w:rsidRPr="001B0E3D" w:rsidRDefault="002324BE" w:rsidP="002324BE"/>
        <w:p w14:paraId="33168273" w14:textId="195324E0" w:rsidR="002324BE" w:rsidRDefault="002324BE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045659" w:history="1">
            <w:r w:rsidRPr="009620CD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Pr="009620CD">
              <w:rPr>
                <w:rStyle w:val="Hyperlink"/>
              </w:rPr>
              <w:t>EMPLOYEE SECTION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_Toc462045659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4558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3168274" w14:textId="5E7CB3DA" w:rsidR="002324BE" w:rsidRDefault="00C94BFB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62045660" w:history="1">
            <w:r w:rsidR="002324BE" w:rsidRPr="009620CD">
              <w:rPr>
                <w:rStyle w:val="Hyperlink"/>
              </w:rPr>
              <w:t>2</w:t>
            </w:r>
            <w:r w:rsidR="002324B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2324BE" w:rsidRPr="009620CD">
              <w:rPr>
                <w:rStyle w:val="Hyperlink"/>
              </w:rPr>
              <w:t>MANAGER’S SECTION</w:t>
            </w:r>
            <w:r w:rsidR="002324BE">
              <w:rPr>
                <w:webHidden/>
              </w:rPr>
              <w:tab/>
            </w:r>
            <w:r w:rsidR="002324BE">
              <w:rPr>
                <w:webHidden/>
              </w:rPr>
              <w:fldChar w:fldCharType="begin"/>
            </w:r>
            <w:r w:rsidR="002324BE">
              <w:rPr>
                <w:webHidden/>
              </w:rPr>
              <w:instrText xml:space="preserve"> PAGEREF _Toc462045660 \h </w:instrText>
            </w:r>
            <w:r w:rsidR="002324BE">
              <w:rPr>
                <w:webHidden/>
              </w:rPr>
            </w:r>
            <w:r w:rsidR="002324BE">
              <w:rPr>
                <w:webHidden/>
              </w:rPr>
              <w:fldChar w:fldCharType="separate"/>
            </w:r>
            <w:r w:rsidR="00C4558C">
              <w:rPr>
                <w:webHidden/>
              </w:rPr>
              <w:t>15</w:t>
            </w:r>
            <w:r w:rsidR="002324BE">
              <w:rPr>
                <w:webHidden/>
              </w:rPr>
              <w:fldChar w:fldCharType="end"/>
            </w:r>
          </w:hyperlink>
        </w:p>
        <w:p w14:paraId="33168275" w14:textId="0B6A6FAB" w:rsidR="002324BE" w:rsidRDefault="00C94BFB" w:rsidP="002324B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462045661" w:history="1">
            <w:r w:rsidR="002324BE" w:rsidRPr="009620CD">
              <w:rPr>
                <w:rStyle w:val="Hyperlink"/>
              </w:rPr>
              <w:t>3</w:t>
            </w:r>
            <w:r w:rsidR="002324BE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val="en-US"/>
              </w:rPr>
              <w:tab/>
            </w:r>
            <w:r w:rsidR="002324BE" w:rsidRPr="009620CD">
              <w:rPr>
                <w:rStyle w:val="Hyperlink"/>
              </w:rPr>
              <w:t>SELF HELP GUIDE</w:t>
            </w:r>
            <w:r w:rsidR="002324BE">
              <w:rPr>
                <w:webHidden/>
              </w:rPr>
              <w:tab/>
            </w:r>
            <w:r w:rsidR="002324BE">
              <w:rPr>
                <w:webHidden/>
              </w:rPr>
              <w:fldChar w:fldCharType="begin"/>
            </w:r>
            <w:r w:rsidR="002324BE">
              <w:rPr>
                <w:webHidden/>
              </w:rPr>
              <w:instrText xml:space="preserve"> PAGEREF _Toc462045661 \h </w:instrText>
            </w:r>
            <w:r w:rsidR="002324BE">
              <w:rPr>
                <w:webHidden/>
              </w:rPr>
            </w:r>
            <w:r w:rsidR="002324BE">
              <w:rPr>
                <w:webHidden/>
              </w:rPr>
              <w:fldChar w:fldCharType="separate"/>
            </w:r>
            <w:r w:rsidR="00C4558C">
              <w:rPr>
                <w:webHidden/>
              </w:rPr>
              <w:t>23</w:t>
            </w:r>
            <w:r w:rsidR="002324BE">
              <w:rPr>
                <w:webHidden/>
              </w:rPr>
              <w:fldChar w:fldCharType="end"/>
            </w:r>
          </w:hyperlink>
        </w:p>
        <w:p w14:paraId="33168276" w14:textId="77777777" w:rsidR="002324BE" w:rsidRDefault="002324BE" w:rsidP="002324BE">
          <w:pPr>
            <w:rPr>
              <w:b/>
              <w:bCs/>
              <w:noProof/>
            </w:rPr>
          </w:pPr>
          <w:r>
            <w:rPr>
              <w:noProof/>
              <w:sz w:val="24"/>
            </w:rPr>
            <w:fldChar w:fldCharType="end"/>
          </w:r>
        </w:p>
      </w:sdtContent>
    </w:sdt>
    <w:p w14:paraId="33168277" w14:textId="77777777" w:rsidR="009C5F06" w:rsidRDefault="009C5F06" w:rsidP="002324BE">
      <w:pPr>
        <w:rPr>
          <w:b/>
          <w:bCs/>
          <w:noProof/>
        </w:rPr>
      </w:pPr>
    </w:p>
    <w:p w14:paraId="33168278" w14:textId="77777777" w:rsidR="009C5F06" w:rsidRDefault="009C5F06" w:rsidP="002324BE">
      <w:pPr>
        <w:rPr>
          <w:b/>
          <w:bCs/>
          <w:noProof/>
        </w:rPr>
      </w:pPr>
    </w:p>
    <w:p w14:paraId="33168279" w14:textId="77777777" w:rsidR="009C5F06" w:rsidRDefault="009C5F06" w:rsidP="002324BE">
      <w:pPr>
        <w:rPr>
          <w:b/>
          <w:bCs/>
          <w:noProof/>
        </w:rPr>
      </w:pPr>
    </w:p>
    <w:p w14:paraId="3316827A" w14:textId="77777777" w:rsidR="009C5F06" w:rsidRDefault="009C5F06" w:rsidP="002324BE">
      <w:pPr>
        <w:rPr>
          <w:b/>
          <w:bCs/>
          <w:noProof/>
        </w:rPr>
      </w:pPr>
    </w:p>
    <w:p w14:paraId="3316827B" w14:textId="77777777" w:rsidR="009C5F06" w:rsidRDefault="009C5F06" w:rsidP="002324BE">
      <w:pPr>
        <w:rPr>
          <w:b/>
          <w:bCs/>
          <w:noProof/>
        </w:rPr>
      </w:pPr>
    </w:p>
    <w:p w14:paraId="3316827C" w14:textId="77777777" w:rsidR="009C5F06" w:rsidRDefault="009C5F06" w:rsidP="002324BE">
      <w:pPr>
        <w:rPr>
          <w:b/>
          <w:bCs/>
          <w:noProof/>
        </w:rPr>
      </w:pPr>
    </w:p>
    <w:p w14:paraId="3316827D" w14:textId="77777777" w:rsidR="009C5F06" w:rsidRDefault="009C5F06" w:rsidP="002324BE">
      <w:pPr>
        <w:rPr>
          <w:b/>
          <w:bCs/>
          <w:noProof/>
        </w:rPr>
      </w:pPr>
    </w:p>
    <w:p w14:paraId="3316827E" w14:textId="77777777" w:rsidR="009C5F06" w:rsidRDefault="009C5F06" w:rsidP="002324BE">
      <w:pPr>
        <w:rPr>
          <w:b/>
          <w:bCs/>
          <w:noProof/>
        </w:rPr>
      </w:pPr>
    </w:p>
    <w:p w14:paraId="3316827F" w14:textId="77777777" w:rsidR="009C5F06" w:rsidRDefault="009C5F06" w:rsidP="002324BE">
      <w:pPr>
        <w:rPr>
          <w:b/>
          <w:bCs/>
          <w:noProof/>
        </w:rPr>
      </w:pPr>
    </w:p>
    <w:p w14:paraId="33168280" w14:textId="77777777" w:rsidR="009C5F06" w:rsidRDefault="009C5F06" w:rsidP="002324BE">
      <w:pPr>
        <w:rPr>
          <w:b/>
          <w:bCs/>
          <w:noProof/>
        </w:rPr>
      </w:pPr>
    </w:p>
    <w:p w14:paraId="33168281" w14:textId="77777777" w:rsidR="009C5F06" w:rsidRDefault="009C5F06" w:rsidP="002324BE">
      <w:pPr>
        <w:rPr>
          <w:b/>
          <w:bCs/>
          <w:noProof/>
        </w:rPr>
      </w:pPr>
    </w:p>
    <w:p w14:paraId="33168282" w14:textId="77777777" w:rsidR="009C5F06" w:rsidRDefault="009C5F06" w:rsidP="002324BE">
      <w:pPr>
        <w:rPr>
          <w:b/>
          <w:bCs/>
          <w:noProof/>
        </w:rPr>
      </w:pPr>
    </w:p>
    <w:p w14:paraId="33168283" w14:textId="77777777" w:rsidR="009C5F06" w:rsidRDefault="009C5F06" w:rsidP="002324BE">
      <w:pPr>
        <w:rPr>
          <w:b/>
          <w:bCs/>
          <w:noProof/>
        </w:rPr>
      </w:pPr>
    </w:p>
    <w:p w14:paraId="33168284" w14:textId="77777777" w:rsidR="009C5F06" w:rsidRDefault="009C5F06" w:rsidP="002324BE">
      <w:pPr>
        <w:rPr>
          <w:b/>
          <w:bCs/>
          <w:noProof/>
        </w:rPr>
      </w:pPr>
    </w:p>
    <w:p w14:paraId="33168285" w14:textId="77777777" w:rsidR="009C5F06" w:rsidRDefault="009C5F06" w:rsidP="002324BE">
      <w:pPr>
        <w:rPr>
          <w:b/>
          <w:bCs/>
          <w:noProof/>
        </w:rPr>
      </w:pPr>
    </w:p>
    <w:p w14:paraId="33168286" w14:textId="77777777" w:rsidR="009C5F06" w:rsidRDefault="009C5F06" w:rsidP="002324BE">
      <w:pPr>
        <w:rPr>
          <w:b/>
          <w:bCs/>
          <w:noProof/>
        </w:rPr>
      </w:pPr>
    </w:p>
    <w:p w14:paraId="33168287" w14:textId="77777777" w:rsidR="009C5F06" w:rsidRDefault="009C5F06" w:rsidP="002324BE">
      <w:pPr>
        <w:rPr>
          <w:b/>
          <w:bCs/>
          <w:noProof/>
        </w:rPr>
      </w:pPr>
    </w:p>
    <w:p w14:paraId="33168288" w14:textId="77777777" w:rsidR="009C5F06" w:rsidRDefault="009C5F06" w:rsidP="002324BE">
      <w:pPr>
        <w:rPr>
          <w:b/>
          <w:bCs/>
          <w:noProof/>
        </w:rPr>
      </w:pPr>
    </w:p>
    <w:p w14:paraId="33168289" w14:textId="77777777" w:rsidR="009C5F06" w:rsidRDefault="009C5F06" w:rsidP="002324BE">
      <w:pPr>
        <w:rPr>
          <w:b/>
          <w:bCs/>
          <w:noProof/>
        </w:rPr>
      </w:pPr>
    </w:p>
    <w:p w14:paraId="3316828A" w14:textId="77777777" w:rsidR="009C5F06" w:rsidRDefault="009C5F06" w:rsidP="002324BE">
      <w:pPr>
        <w:rPr>
          <w:b/>
          <w:bCs/>
          <w:noProof/>
        </w:rPr>
      </w:pPr>
    </w:p>
    <w:p w14:paraId="3316828B" w14:textId="77777777" w:rsidR="002978F1" w:rsidRPr="00CF6AEF" w:rsidRDefault="009C5F06" w:rsidP="002324BE">
      <w:pPr>
        <w:pStyle w:val="Heading1"/>
        <w:rPr>
          <w:b w:val="0"/>
        </w:rPr>
      </w:pPr>
      <w:bookmarkStart w:id="1" w:name="_Toc462045659"/>
      <w:r>
        <w:lastRenderedPageBreak/>
        <w:t>E</w:t>
      </w:r>
      <w:r w:rsidR="002978F1" w:rsidRPr="00F10C4C">
        <w:t>MPLOYEE</w:t>
      </w:r>
      <w:r w:rsidR="002978F1" w:rsidRPr="00CF6AEF">
        <w:t xml:space="preserve"> SECTION</w:t>
      </w:r>
      <w:bookmarkEnd w:id="1"/>
    </w:p>
    <w:tbl>
      <w:tblPr>
        <w:tblStyle w:val="PlainTable2"/>
        <w:tblW w:w="10456" w:type="dxa"/>
        <w:tblBorders>
          <w:top w:val="none" w:sz="0" w:space="0" w:color="auto"/>
          <w:bottom w:val="none" w:sz="0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2978F1" w14:paraId="331682A4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28C" w14:textId="77777777" w:rsidR="002978F1" w:rsidRDefault="00FE7D53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Check </w:t>
            </w:r>
            <w:r w:rsidRPr="00FE7D53">
              <w:rPr>
                <w:rFonts w:asciiTheme="minorHAnsi" w:hAnsiTheme="minorHAnsi"/>
                <w:sz w:val="28"/>
              </w:rPr>
              <w:t>the brow</w:t>
            </w:r>
            <w:r>
              <w:rPr>
                <w:rFonts w:asciiTheme="minorHAnsi" w:hAnsiTheme="minorHAnsi"/>
                <w:sz w:val="28"/>
              </w:rPr>
              <w:t>ser compatibility configuration for PMS application.</w:t>
            </w:r>
            <w:r>
              <w:rPr>
                <w:rFonts w:asciiTheme="minorHAnsi" w:hAnsiTheme="minorHAnsi"/>
                <w:sz w:val="28"/>
              </w:rPr>
              <w:br/>
            </w:r>
            <w:r w:rsidRPr="00FE7D53">
              <w:rPr>
                <w:rFonts w:asciiTheme="minorHAnsi" w:hAnsiTheme="minorHAnsi"/>
                <w:sz w:val="28"/>
              </w:rPr>
              <w:t>Path: IE &gt; Tools &gt; Compatibility View Setting</w:t>
            </w:r>
          </w:p>
          <w:p w14:paraId="3316828D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8E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  <w:lang w:val="en-US"/>
              </w:rPr>
            </w:pPr>
            <w:r w:rsidRPr="00FE7D53">
              <w:rPr>
                <w:rFonts w:asciiTheme="minorHAnsi" w:hAnsiTheme="minorHAnsi"/>
                <w:noProof/>
                <w:sz w:val="28"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33168468" wp14:editId="33168469">
                  <wp:simplePos x="0" y="0"/>
                  <wp:positionH relativeFrom="column">
                    <wp:posOffset>568960</wp:posOffset>
                  </wp:positionH>
                  <wp:positionV relativeFrom="paragraph">
                    <wp:posOffset>8890</wp:posOffset>
                  </wp:positionV>
                  <wp:extent cx="3306445" cy="4001770"/>
                  <wp:effectExtent l="0" t="0" r="8255" b="0"/>
                  <wp:wrapNone/>
                  <wp:docPr id="50" name="Picture 50" descr="cid:image001.png@01D20FFC.C988B2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0" descr="cid:image001.png@01D20FFC.C988B2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6445" cy="400177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anchor>
              </w:drawing>
            </w:r>
          </w:p>
          <w:p w14:paraId="3316828F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  <w:lang w:val="en-US"/>
              </w:rPr>
            </w:pPr>
          </w:p>
          <w:p w14:paraId="33168290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1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2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3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4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5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6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7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8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9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A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B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C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D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E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9F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A0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A1" w14:textId="77777777" w:rsid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A2" w14:textId="77777777" w:rsidR="00FE7D53" w:rsidRPr="00FE7D53" w:rsidRDefault="00FE7D53" w:rsidP="00FE7D5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A3" w14:textId="77777777" w:rsidR="002978F1" w:rsidRPr="00A94487" w:rsidRDefault="002978F1" w:rsidP="00DA6C64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kern w:val="24"/>
                <w:sz w:val="28"/>
              </w:rPr>
            </w:pPr>
          </w:p>
        </w:tc>
      </w:tr>
      <w:tr w:rsidR="00FE7D53" w14:paraId="331682A7" w14:textId="77777777" w:rsidTr="00A21A86">
        <w:trPr>
          <w:trHeight w:val="6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2A5" w14:textId="77777777" w:rsidR="00FE7D53" w:rsidRPr="00D9325E" w:rsidRDefault="00FE7D53" w:rsidP="00DA6C64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D9325E">
              <w:rPr>
                <w:rFonts w:asciiTheme="minorHAnsi" w:hAnsiTheme="minorHAnsi"/>
                <w:kern w:val="24"/>
                <w:sz w:val="28"/>
              </w:rPr>
              <w:t>Log-</w:t>
            </w:r>
            <w:r w:rsidR="00D9325E">
              <w:rPr>
                <w:rFonts w:asciiTheme="minorHAnsi" w:hAnsiTheme="minorHAnsi"/>
                <w:kern w:val="24"/>
                <w:sz w:val="28"/>
              </w:rPr>
              <w:t xml:space="preserve">on to </w:t>
            </w:r>
            <w:hyperlink r:id="rId15" w:history="1">
              <w:r w:rsidR="00D9325E" w:rsidRPr="004E56B0">
                <w:rPr>
                  <w:rStyle w:val="Hyperlink"/>
                  <w:rFonts w:asciiTheme="minorHAnsi" w:hAnsiTheme="minorHAnsi"/>
                  <w:noProof w:val="0"/>
                  <w:sz w:val="28"/>
                </w:rPr>
                <w:t>https://www.majesconet.com</w:t>
              </w:r>
            </w:hyperlink>
          </w:p>
          <w:p w14:paraId="331682A6" w14:textId="77777777" w:rsidR="008E43C1" w:rsidRPr="00FE7D53" w:rsidRDefault="008E43C1" w:rsidP="00FE7D53">
            <w:pPr>
              <w:pStyle w:val="ListParagraph"/>
              <w:spacing w:line="216" w:lineRule="auto"/>
              <w:ind w:left="900"/>
              <w:rPr>
                <w:rFonts w:asciiTheme="minorHAnsi" w:hAnsiTheme="minorHAnsi"/>
                <w:sz w:val="28"/>
              </w:rPr>
            </w:pPr>
          </w:p>
        </w:tc>
      </w:tr>
      <w:tr w:rsidR="002978F1" w14:paraId="331682B5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2A8" w14:textId="77777777" w:rsidR="002978F1" w:rsidRPr="00030594" w:rsidRDefault="002978F1" w:rsidP="00DA6C64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sz w:val="28"/>
              </w:rPr>
            </w:pPr>
          </w:p>
          <w:p w14:paraId="331682A9" w14:textId="77777777" w:rsidR="002978F1" w:rsidRPr="000B245B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kern w:val="24"/>
                <w:sz w:val="28"/>
              </w:rPr>
              <w:t xml:space="preserve">Quick Links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Performance Management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Application </w:t>
            </w:r>
            <w:r w:rsidRPr="000B245B">
              <w:rPr>
                <w:rFonts w:asciiTheme="minorHAnsi" w:hAnsiTheme="minorHAnsi"/>
                <w:sz w:val="28"/>
              </w:rPr>
              <w:sym w:font="Wingdings" w:char="F0E0"/>
            </w:r>
            <w:r w:rsidRPr="000B245B">
              <w:rPr>
                <w:rFonts w:asciiTheme="minorHAnsi" w:hAnsiTheme="minorHAnsi"/>
                <w:kern w:val="24"/>
                <w:sz w:val="28"/>
              </w:rPr>
              <w:t xml:space="preserve"> PMS </w:t>
            </w:r>
          </w:p>
          <w:p w14:paraId="331682AA" w14:textId="77777777" w:rsidR="002978F1" w:rsidRPr="000B245B" w:rsidRDefault="002978F1" w:rsidP="00DA6C64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kern w:val="24"/>
                <w:sz w:val="28"/>
              </w:rPr>
            </w:pPr>
            <w:r w:rsidRPr="000B245B">
              <w:rPr>
                <w:rFonts w:asciiTheme="minorHAnsi" w:hAnsiTheme="minorHAnsi"/>
                <w:kern w:val="24"/>
                <w:sz w:val="28"/>
              </w:rPr>
              <w:t>Application</w:t>
            </w:r>
          </w:p>
          <w:p w14:paraId="331682AB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  <w:r w:rsidRPr="00741CF9">
              <w:rPr>
                <w:noProof/>
                <w:lang w:val="en-US"/>
              </w:rPr>
              <w:drawing>
                <wp:anchor distT="0" distB="0" distL="114300" distR="114300" simplePos="0" relativeHeight="251642880" behindDoc="0" locked="0" layoutInCell="1" allowOverlap="1" wp14:anchorId="3316846A" wp14:editId="3316846B">
                  <wp:simplePos x="0" y="0"/>
                  <wp:positionH relativeFrom="margin">
                    <wp:posOffset>487581</wp:posOffset>
                  </wp:positionH>
                  <wp:positionV relativeFrom="paragraph">
                    <wp:posOffset>78418</wp:posOffset>
                  </wp:positionV>
                  <wp:extent cx="2018805" cy="1666688"/>
                  <wp:effectExtent l="38100" t="38100" r="95885" b="86360"/>
                  <wp:wrapNone/>
                  <wp:docPr id="2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808" cy="1681551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2AC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AD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AE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AF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B0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B1" w14:textId="77777777" w:rsidR="002978F1" w:rsidRPr="00C55209" w:rsidRDefault="002978F1" w:rsidP="00DA6C64">
            <w:pPr>
              <w:spacing w:line="216" w:lineRule="auto"/>
              <w:rPr>
                <w:sz w:val="28"/>
              </w:rPr>
            </w:pPr>
          </w:p>
          <w:p w14:paraId="331682B2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B3" w14:textId="77777777" w:rsidR="002978F1" w:rsidRDefault="002978F1" w:rsidP="00DA6C64">
            <w:pPr>
              <w:pStyle w:val="ListParagraph"/>
              <w:spacing w:line="216" w:lineRule="auto"/>
              <w:ind w:left="960"/>
              <w:rPr>
                <w:sz w:val="28"/>
              </w:rPr>
            </w:pPr>
          </w:p>
          <w:p w14:paraId="331682B4" w14:textId="77777777" w:rsidR="002978F1" w:rsidRPr="00FE7D53" w:rsidRDefault="002978F1" w:rsidP="00FE7D53">
            <w:pPr>
              <w:spacing w:line="216" w:lineRule="auto"/>
              <w:rPr>
                <w:rFonts w:asciiTheme="minorHAnsi" w:hAnsiTheme="minorHAnsi"/>
                <w:kern w:val="24"/>
                <w:sz w:val="28"/>
              </w:rPr>
            </w:pPr>
          </w:p>
        </w:tc>
      </w:tr>
      <w:tr w:rsidR="002978F1" w14:paraId="331682C5" w14:textId="77777777" w:rsidTr="00A21A86">
        <w:trPr>
          <w:trHeight w:val="51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2B6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7" w14:textId="77777777" w:rsidR="002978F1" w:rsidRPr="000B245B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 xml:space="preserve">Click on </w:t>
            </w:r>
            <w:r w:rsidRPr="000B245B">
              <w:rPr>
                <w:rFonts w:asciiTheme="minorHAnsi" w:hAnsiTheme="minorHAnsi"/>
                <w:i/>
                <w:sz w:val="28"/>
                <w:u w:val="single"/>
              </w:rPr>
              <w:t>KRA Setting /Performance Assessment</w:t>
            </w:r>
            <w:r w:rsidRPr="000B245B">
              <w:rPr>
                <w:rFonts w:asciiTheme="minorHAnsi" w:hAnsiTheme="minorHAnsi"/>
                <w:sz w:val="28"/>
              </w:rPr>
              <w:t xml:space="preserve"> link to Open KRA setting </w:t>
            </w:r>
          </w:p>
          <w:p w14:paraId="331682B8" w14:textId="77777777" w:rsidR="002978F1" w:rsidRPr="000B245B" w:rsidRDefault="002978F1" w:rsidP="00DA6C64">
            <w:pPr>
              <w:pStyle w:val="ListParagraph"/>
              <w:spacing w:line="216" w:lineRule="auto"/>
              <w:ind w:left="960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page</w:t>
            </w:r>
          </w:p>
          <w:p w14:paraId="331682B9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A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  <w:r w:rsidRPr="00741CF9">
              <w:rPr>
                <w:noProof/>
                <w:lang w:val="en-US"/>
              </w:rPr>
              <w:drawing>
                <wp:anchor distT="0" distB="0" distL="114300" distR="114300" simplePos="0" relativeHeight="251643904" behindDoc="0" locked="0" layoutInCell="1" allowOverlap="1" wp14:anchorId="3316846C" wp14:editId="3316846D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140970</wp:posOffset>
                  </wp:positionV>
                  <wp:extent cx="2228850" cy="1705610"/>
                  <wp:effectExtent l="38100" t="38100" r="95250" b="104140"/>
                  <wp:wrapNone/>
                  <wp:docPr id="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70561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2BB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C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D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E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BF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C0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C1" w14:textId="77777777" w:rsidR="002978F1" w:rsidRPr="006D58AD" w:rsidRDefault="002978F1" w:rsidP="00DA6C64">
            <w:pPr>
              <w:pStyle w:val="ListParagraph"/>
              <w:ind w:left="960"/>
              <w:rPr>
                <w:sz w:val="28"/>
              </w:rPr>
            </w:pPr>
          </w:p>
          <w:p w14:paraId="331682C4" w14:textId="77777777" w:rsidR="009C5F06" w:rsidRPr="00FE7D53" w:rsidRDefault="009C5F06" w:rsidP="00FE7D53">
            <w:pPr>
              <w:rPr>
                <w:sz w:val="28"/>
              </w:rPr>
            </w:pPr>
          </w:p>
        </w:tc>
      </w:tr>
      <w:tr w:rsidR="002978F1" w14:paraId="331682DA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2C7" w14:textId="311E081E" w:rsidR="002978F1" w:rsidRPr="00C066F4" w:rsidRDefault="002978F1" w:rsidP="00C066F4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C066F4">
              <w:rPr>
                <w:rFonts w:asciiTheme="minorHAnsi" w:hAnsiTheme="minorHAnsi"/>
                <w:sz w:val="28"/>
              </w:rPr>
              <w:t>You should be on KRA settings page now as shown below</w:t>
            </w:r>
          </w:p>
          <w:p w14:paraId="331682C8" w14:textId="77777777" w:rsidR="002978F1" w:rsidRPr="000B245B" w:rsidRDefault="002978F1" w:rsidP="00DA6C64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</w:p>
          <w:p w14:paraId="331682C9" w14:textId="77777777" w:rsidR="002978F1" w:rsidRPr="000B245B" w:rsidRDefault="00F10C4C" w:rsidP="00DA6C64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3316846E" wp14:editId="3316846F">
                      <wp:simplePos x="0" y="0"/>
                      <wp:positionH relativeFrom="column">
                        <wp:posOffset>463830</wp:posOffset>
                      </wp:positionH>
                      <wp:positionV relativeFrom="paragraph">
                        <wp:posOffset>102524</wp:posOffset>
                      </wp:positionV>
                      <wp:extent cx="5513493" cy="3280909"/>
                      <wp:effectExtent l="38100" t="38100" r="11430" b="1524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13493" cy="3280909"/>
                                <a:chOff x="0" y="0"/>
                                <a:chExt cx="5513493" cy="328090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33060" cy="246570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3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69476" y="2612571"/>
                                  <a:ext cx="1844017" cy="6683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AE" w14:textId="77777777" w:rsidR="00DA6C64" w:rsidRDefault="00DA6C64" w:rsidP="002978F1">
                                    <w:r>
                                      <w:t>To add new KRAs, Click here. Then click on ‘Add New KRA’ Button to view KRA entry form.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4" name="Straight Arrow Connector 34"/>
                              <wps:cNvCnPr/>
                              <wps:spPr>
                                <a:xfrm flipH="1" flipV="1">
                                  <a:off x="5308271" y="2196935"/>
                                  <a:ext cx="8707" cy="43194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6846E" id="Group 63" o:spid="_x0000_s1027" style="position:absolute;left:0;text-align:left;margin-left:36.5pt;margin-top:8.05pt;width:434.15pt;height:258.35pt;z-index:251659264" coordsize="55134,32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style="position:absolute;width:54330;height:24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4iLbEAAAA2wAAAA8AAABkcnMvZG93bnJldi54bWxEj0uLwkAQhO+C/2FoYS+iE7PgIzrKIruw&#10;e/MFXptMmwlmerKZ0cR/v7MgeCyq66uu1aazlbhT40vHCibjBARx7nTJhYLT8Ws0B+EDssbKMSl4&#10;kIfNut9bYaZdy3u6H0IhIoR9hgpMCHUmpc8NWfRjVxNH7+IaiyHKppC6wTbCbSXTJJlKiyXHBoM1&#10;bQ3l18PNxjcmUz5XNz9LfraLz+HD7H7TYavU26D7WIII1IXX8TP9rRW8p/C/JQJAr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4iLbEAAAA2wAAAA8AAAAAAAAAAAAAAAAA&#10;nwIAAGRycy9kb3ducmV2LnhtbFBLBQYAAAAABAAEAPcAAACQAwAAAAA=&#10;" strokeweight="3pt">
                        <v:stroke endcap="square"/>
                        <v:imagedata r:id="rId19" o:title=""/>
                        <v:shadow on="t" color="black" opacity="28180f" origin="-.5,-.5" offset=".74836mm,.74836mm"/>
                        <v:path arrowok="t"/>
                      </v:shape>
                      <v:shape id="_x0000_s1029" type="#_x0000_t202" style="position:absolute;left:36694;top:26125;width:18440;height:66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BOwcUA&#10;AADbAAAADwAAAGRycy9kb3ducmV2LnhtbESPQWvCQBSE74L/YXmFXqRuNGI1uooILfamaWmvj+wz&#10;Cc2+jbvbmP77bkHwOMzMN8x625tGdOR8bVnBZJyAIC6srrlU8PH+8rQA4QOyxsYyKfglD9vNcLDG&#10;TNsrn6jLQykihH2GCqoQ2kxKX1Rk0I9tSxy9s3UGQ5SulNrhNcJNI6dJMpcGa44LFba0r6j4zn+M&#10;gsXs0H35t/T4WczPzTKMnrvXi1Pq8aHfrUAE6sM9fGsftII0hf8v8Qf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E7BxQAAANsAAAAPAAAAAAAAAAAAAAAAAJgCAABkcnMv&#10;ZG93bnJldi54bWxQSwUGAAAAAAQABAD1AAAAigMAAAAA&#10;">
                        <v:textbox>
                          <w:txbxContent>
                            <w:p w14:paraId="331684AE" w14:textId="77777777" w:rsidR="00DA6C64" w:rsidRDefault="00DA6C64" w:rsidP="002978F1">
                              <w:r>
                                <w:t>To add new KRAs, Click here. Then click on ‘Add New KRA’ Button to view KRA entry form.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4" o:spid="_x0000_s1030" type="#_x0000_t32" style="position:absolute;left:53082;top:21969;width:87;height:43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qcsMAAADbAAAADwAAAGRycy9kb3ducmV2LnhtbESPQWvCQBSE74L/YXlCL6Kb1qIldROq&#10;UvDaKEJvr7vPJJh9G7Nbjf/eLRQ8DjPzDbPMe9uIC3W+dqzgeZqAINbO1Fwq2O8+J28gfEA22Dgm&#10;BTfykGfDwRJT4678RZcilCJC2KeooAqhTaX0uiKLfupa4ugdXWcxRNmV0nR4jXDbyJckmUuLNceF&#10;CltaV6RPxa9VoH/o0NLmvCl2i7D67se+8Cut1NOo/3gHEagPj/B/e2sUzF7h70v8A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bKnL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14:paraId="331682CA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  <w:r>
              <w:rPr>
                <w:sz w:val="28"/>
              </w:rPr>
              <w:br/>
            </w:r>
          </w:p>
          <w:p w14:paraId="331682CB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CC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CD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CE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CF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0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1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2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3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4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5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6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7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8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9" w14:textId="77777777" w:rsidR="002978F1" w:rsidRPr="00CA0D42" w:rsidRDefault="002978F1" w:rsidP="00DA6C64">
            <w:pPr>
              <w:rPr>
                <w:sz w:val="28"/>
              </w:rPr>
            </w:pPr>
          </w:p>
        </w:tc>
      </w:tr>
      <w:tr w:rsidR="002978F1" w14:paraId="331682DE" w14:textId="77777777" w:rsidTr="00A21A86">
        <w:trPr>
          <w:trHeight w:val="40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2DB" w14:textId="77777777" w:rsidR="002978F1" w:rsidRDefault="002978F1" w:rsidP="00DA6C64">
            <w:pPr>
              <w:pStyle w:val="ListParagraph"/>
              <w:spacing w:line="216" w:lineRule="auto"/>
              <w:ind w:left="630"/>
              <w:rPr>
                <w:sz w:val="28"/>
              </w:rPr>
            </w:pPr>
          </w:p>
          <w:p w14:paraId="331682DC" w14:textId="77777777" w:rsidR="002978F1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Add KRA form like shown below should appear.</w:t>
            </w:r>
          </w:p>
          <w:p w14:paraId="7955DA3A" w14:textId="77777777" w:rsidR="00263383" w:rsidRDefault="00263383" w:rsidP="00263383">
            <w:pPr>
              <w:pStyle w:val="ListParagraph"/>
              <w:spacing w:before="0" w:after="0" w:line="216" w:lineRule="auto"/>
              <w:ind w:left="900"/>
              <w:rPr>
                <w:rFonts w:asciiTheme="minorHAnsi" w:hAnsiTheme="minorHAnsi"/>
                <w:sz w:val="28"/>
              </w:rPr>
            </w:pPr>
          </w:p>
          <w:p w14:paraId="331682DD" w14:textId="4A5CC333" w:rsidR="002978F1" w:rsidRPr="00A94487" w:rsidRDefault="00263383" w:rsidP="00DA6C64">
            <w:pPr>
              <w:pStyle w:val="ListParagraph"/>
              <w:spacing w:line="216" w:lineRule="auto"/>
              <w:ind w:left="630"/>
              <w:rPr>
                <w:rFonts w:asciiTheme="minorHAnsi" w:hAnsiTheme="minorHAnsi"/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B95E95" wp14:editId="596E58E9">
                  <wp:extent cx="5943600" cy="24860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8F1" w14:paraId="33168303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2E3" w14:textId="77777777" w:rsidR="00BA4A2E" w:rsidRPr="00263383" w:rsidRDefault="00BA4A2E" w:rsidP="00263383">
            <w:pPr>
              <w:spacing w:line="216" w:lineRule="auto"/>
              <w:rPr>
                <w:rFonts w:asciiTheme="minorHAnsi" w:hAnsiTheme="minorHAnsi"/>
                <w:sz w:val="28"/>
              </w:rPr>
            </w:pPr>
          </w:p>
          <w:p w14:paraId="331682E4" w14:textId="77777777" w:rsidR="002978F1" w:rsidRPr="000D03F6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sz w:val="28"/>
              </w:rPr>
              <w:t>U</w:t>
            </w:r>
            <w:r w:rsidRPr="000D03F6">
              <w:rPr>
                <w:rFonts w:asciiTheme="minorHAnsi" w:hAnsiTheme="minorHAnsi"/>
                <w:sz w:val="28"/>
              </w:rPr>
              <w:t>nderstanding how KRA Settings work</w:t>
            </w:r>
          </w:p>
          <w:p w14:paraId="331682E5" w14:textId="77777777" w:rsidR="002978F1" w:rsidRPr="000D03F6" w:rsidRDefault="008E43C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  <w:r>
              <w:rPr>
                <w:rFonts w:asciiTheme="minorHAnsi" w:hAnsiTheme="minorHAnsi"/>
                <w:bCs/>
                <w:sz w:val="28"/>
              </w:rPr>
              <w:t>Key Points</w:t>
            </w:r>
            <w:r w:rsidR="002978F1" w:rsidRPr="000D03F6">
              <w:rPr>
                <w:rFonts w:asciiTheme="minorHAnsi" w:hAnsiTheme="minorHAnsi"/>
                <w:bCs/>
                <w:sz w:val="28"/>
              </w:rPr>
              <w:t>:</w:t>
            </w:r>
          </w:p>
          <w:p w14:paraId="331682E6" w14:textId="77777777" w:rsidR="002978F1" w:rsidRPr="000D03F6" w:rsidRDefault="002978F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sz w:val="28"/>
              </w:rPr>
            </w:pPr>
          </w:p>
          <w:p w14:paraId="331682E7" w14:textId="77777777"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Minimum 5 KRAs</w:t>
            </w:r>
          </w:p>
          <w:p w14:paraId="331682E8" w14:textId="77777777"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KRA category can be any of the provided options</w:t>
            </w:r>
          </w:p>
          <w:p w14:paraId="331682E9" w14:textId="77777777" w:rsidR="002978F1" w:rsidRPr="000D03F6" w:rsidRDefault="002978F1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Sum of % weightage of individual KRA must be equal to 100 %.</w:t>
            </w:r>
          </w:p>
          <w:p w14:paraId="331682EA" w14:textId="01CD4246" w:rsidR="002978F1" w:rsidRDefault="000768B3" w:rsidP="009B6F5F">
            <w:pPr>
              <w:pStyle w:val="ListParagraph"/>
              <w:numPr>
                <w:ilvl w:val="0"/>
                <w:numId w:val="13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Performance measures FE, EE and ME</w:t>
            </w:r>
            <w:r w:rsidR="002978F1" w:rsidRPr="000D03F6">
              <w:rPr>
                <w:rFonts w:asciiTheme="minorHAnsi" w:hAnsiTheme="minorHAnsi"/>
              </w:rPr>
              <w:t xml:space="preserve"> mandatory for each Activity</w:t>
            </w:r>
          </w:p>
          <w:p w14:paraId="71DADBDF" w14:textId="77777777" w:rsidR="009F5181" w:rsidRDefault="009F5181" w:rsidP="009F5181">
            <w:pPr>
              <w:spacing w:before="0" w:after="0" w:line="216" w:lineRule="auto"/>
              <w:rPr>
                <w:rFonts w:asciiTheme="minorHAnsi" w:hAnsiTheme="minorHAnsi"/>
              </w:rPr>
            </w:pPr>
          </w:p>
          <w:p w14:paraId="792154E5" w14:textId="77777777" w:rsidR="009F5181" w:rsidRPr="009F5181" w:rsidRDefault="009F5181" w:rsidP="009F5181">
            <w:pPr>
              <w:spacing w:before="0" w:after="0" w:line="216" w:lineRule="auto"/>
              <w:rPr>
                <w:rFonts w:asciiTheme="minorHAnsi" w:hAnsiTheme="minorHAnsi"/>
              </w:rPr>
            </w:pPr>
          </w:p>
          <w:p w14:paraId="7CCD672E" w14:textId="498D4088" w:rsidR="009F5181" w:rsidRPr="009F5181" w:rsidRDefault="00D00DF9" w:rsidP="009F5181">
            <w:pPr>
              <w:spacing w:before="0" w:after="0" w:line="216" w:lineRule="auto"/>
              <w:rPr>
                <w:rFonts w:asciiTheme="minorHAnsi" w:hAnsiTheme="minorHAnsi"/>
              </w:rPr>
            </w:pPr>
            <w:r>
              <w:object w:dxaOrig="13155" w:dyaOrig="5580" w14:anchorId="3E8BEBB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2pt;height:242.15pt" o:ole="">
                  <v:imagedata r:id="rId21" o:title=""/>
                </v:shape>
                <o:OLEObject Type="Embed" ProgID="PBrush" ShapeID="_x0000_i1025" DrawAspect="Content" ObjectID="_1581767921" r:id="rId22"/>
              </w:object>
            </w:r>
          </w:p>
          <w:p w14:paraId="331682EB" w14:textId="77777777" w:rsidR="002978F1" w:rsidRDefault="002978F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14:paraId="25E5F4DD" w14:textId="77777777" w:rsidR="009F5181" w:rsidRDefault="009F518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14:paraId="01EF9396" w14:textId="77777777" w:rsidR="009F5181" w:rsidRDefault="009F518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14:paraId="4CF9E403" w14:textId="77777777" w:rsidR="009F5181" w:rsidRPr="00D00DF9" w:rsidRDefault="009F5181" w:rsidP="00D00DF9">
            <w:pPr>
              <w:spacing w:line="216" w:lineRule="auto"/>
              <w:rPr>
                <w:rFonts w:asciiTheme="minorHAnsi" w:hAnsiTheme="minorHAnsi"/>
                <w:b/>
                <w:bCs/>
                <w:sz w:val="28"/>
              </w:rPr>
            </w:pPr>
          </w:p>
          <w:p w14:paraId="331682EC" w14:textId="77777777" w:rsidR="002978F1" w:rsidRPr="000D03F6" w:rsidRDefault="002978F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/>
                <w:bCs/>
                <w:sz w:val="28"/>
              </w:rPr>
            </w:pPr>
            <w:r w:rsidRPr="000D03F6">
              <w:rPr>
                <w:rFonts w:asciiTheme="minorHAnsi" w:hAnsiTheme="minorHAnsi"/>
                <w:bCs/>
                <w:sz w:val="28"/>
              </w:rPr>
              <w:t>Components:</w:t>
            </w:r>
          </w:p>
          <w:p w14:paraId="331682ED" w14:textId="77777777" w:rsidR="002978F1" w:rsidRPr="000D03F6" w:rsidRDefault="002978F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sz w:val="28"/>
              </w:rPr>
            </w:pPr>
          </w:p>
          <w:p w14:paraId="331682EE" w14:textId="380B1061" w:rsidR="002978F1" w:rsidRPr="000D03F6" w:rsidRDefault="00263383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KRA Category –  </w:t>
            </w:r>
            <w:r w:rsidR="002978F1" w:rsidRPr="000D03F6">
              <w:rPr>
                <w:rFonts w:asciiTheme="minorHAnsi" w:hAnsiTheme="minorHAnsi"/>
              </w:rPr>
              <w:t xml:space="preserve">Delivery </w:t>
            </w:r>
          </w:p>
          <w:p w14:paraId="331682EF" w14:textId="77777777" w:rsidR="002978F1" w:rsidRPr="000D03F6" w:rsidRDefault="002978F1" w:rsidP="00DA6C64">
            <w:pPr>
              <w:pStyle w:val="ListParagraph"/>
              <w:spacing w:line="216" w:lineRule="auto"/>
              <w:ind w:left="3450" w:firstLine="36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Customer</w:t>
            </w:r>
          </w:p>
          <w:p w14:paraId="331682F0" w14:textId="77777777" w:rsidR="002978F1" w:rsidRPr="000D03F6" w:rsidRDefault="002978F1" w:rsidP="00DA6C64">
            <w:pPr>
              <w:pStyle w:val="ListParagraph"/>
              <w:spacing w:line="216" w:lineRule="auto"/>
              <w:ind w:left="3090" w:firstLine="72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Financials</w:t>
            </w:r>
          </w:p>
          <w:p w14:paraId="331682F1" w14:textId="77777777" w:rsidR="002978F1" w:rsidRPr="000D03F6" w:rsidRDefault="002978F1" w:rsidP="00DA6C64">
            <w:pPr>
              <w:pStyle w:val="ListParagraph"/>
              <w:spacing w:line="216" w:lineRule="auto"/>
              <w:ind w:left="381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People</w:t>
            </w:r>
          </w:p>
          <w:p w14:paraId="331682F2" w14:textId="77777777" w:rsidR="002978F1" w:rsidRPr="000D03F6" w:rsidRDefault="002978F1" w:rsidP="00DA6C64">
            <w:pPr>
              <w:pStyle w:val="ListParagraph"/>
              <w:spacing w:line="216" w:lineRule="auto"/>
              <w:ind w:left="3450" w:firstLine="36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Organization</w:t>
            </w:r>
          </w:p>
          <w:p w14:paraId="331682F3" w14:textId="77777777" w:rsidR="002978F1" w:rsidRPr="000D03F6" w:rsidRDefault="002978F1" w:rsidP="00DA6C64">
            <w:pPr>
              <w:pStyle w:val="ListParagraph"/>
              <w:spacing w:line="216" w:lineRule="auto"/>
              <w:ind w:left="2010"/>
              <w:rPr>
                <w:rFonts w:asciiTheme="minorHAnsi" w:hAnsiTheme="minorHAnsi"/>
              </w:rPr>
            </w:pPr>
          </w:p>
          <w:p w14:paraId="331682F4" w14:textId="77777777"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KRA Description and KRA Weightage</w:t>
            </w:r>
          </w:p>
          <w:p w14:paraId="331682F5" w14:textId="77777777"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Activity and Performance Measures</w:t>
            </w:r>
          </w:p>
          <w:p w14:paraId="331682F6" w14:textId="77777777"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proofErr w:type="spellStart"/>
            <w:r w:rsidRPr="000D03F6">
              <w:rPr>
                <w:rFonts w:asciiTheme="minorHAnsi" w:hAnsiTheme="minorHAnsi"/>
              </w:rPr>
              <w:t>Self Rating</w:t>
            </w:r>
            <w:proofErr w:type="spellEnd"/>
            <w:r w:rsidRPr="000D03F6">
              <w:rPr>
                <w:rFonts w:asciiTheme="minorHAnsi" w:hAnsiTheme="minorHAnsi"/>
              </w:rPr>
              <w:t xml:space="preserve"> and Manager Rating Disabled during KRA settings</w:t>
            </w:r>
          </w:p>
          <w:p w14:paraId="331682F7" w14:textId="77777777" w:rsidR="002978F1" w:rsidRPr="000D03F6" w:rsidRDefault="002978F1" w:rsidP="009B6F5F">
            <w:pPr>
              <w:pStyle w:val="ListParagraph"/>
              <w:numPr>
                <w:ilvl w:val="0"/>
                <w:numId w:val="14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Control Buttons – Save &amp; Add, Save &amp; Close, Reset and Cancel.</w:t>
            </w:r>
          </w:p>
          <w:p w14:paraId="331682F8" w14:textId="77777777" w:rsidR="002978F1" w:rsidRPr="000D03F6" w:rsidRDefault="002978F1" w:rsidP="00DA6C64">
            <w:pPr>
              <w:pStyle w:val="ListParagraph"/>
              <w:spacing w:line="216" w:lineRule="auto"/>
              <w:ind w:left="1650"/>
              <w:rPr>
                <w:rFonts w:asciiTheme="minorHAnsi" w:hAnsiTheme="minorHAnsi"/>
                <w:b/>
                <w:bCs/>
                <w:sz w:val="28"/>
              </w:rPr>
            </w:pPr>
          </w:p>
          <w:p w14:paraId="331682F9" w14:textId="77777777" w:rsidR="002978F1" w:rsidRDefault="002978F1" w:rsidP="009B6F5F">
            <w:pPr>
              <w:pStyle w:val="ListParagraph"/>
              <w:numPr>
                <w:ilvl w:val="4"/>
                <w:numId w:val="16"/>
              </w:numPr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  <w:r w:rsidRPr="000D03F6">
              <w:rPr>
                <w:rFonts w:asciiTheme="minorHAnsi" w:hAnsiTheme="minorHAnsi"/>
                <w:bCs/>
                <w:sz w:val="28"/>
              </w:rPr>
              <w:t>Send for Sign-Off:</w:t>
            </w:r>
          </w:p>
          <w:p w14:paraId="331682FA" w14:textId="77777777"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14:paraId="331682FB" w14:textId="77777777" w:rsidR="00BA4A2E" w:rsidRPr="000D03F6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 xml:space="preserve">Learning Plan </w:t>
            </w:r>
          </w:p>
          <w:p w14:paraId="331682FC" w14:textId="77777777" w:rsidR="00BA4A2E" w:rsidRPr="000D03F6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Additional Development Plan</w:t>
            </w:r>
          </w:p>
          <w:p w14:paraId="331682FD" w14:textId="77777777" w:rsidR="00BA4A2E" w:rsidRDefault="00BA4A2E" w:rsidP="00BA4A2E">
            <w:pPr>
              <w:pStyle w:val="ListParagraph"/>
              <w:numPr>
                <w:ilvl w:val="0"/>
                <w:numId w:val="15"/>
              </w:numPr>
              <w:spacing w:before="0" w:after="0" w:line="216" w:lineRule="auto"/>
              <w:ind w:left="2730"/>
              <w:rPr>
                <w:rFonts w:asciiTheme="minorHAnsi" w:hAnsiTheme="minorHAnsi"/>
              </w:rPr>
            </w:pPr>
            <w:r w:rsidRPr="000D03F6">
              <w:rPr>
                <w:rFonts w:asciiTheme="minorHAnsi" w:hAnsiTheme="minorHAnsi"/>
              </w:rPr>
              <w:t>(At least one of the above)</w:t>
            </w:r>
          </w:p>
          <w:p w14:paraId="331682FE" w14:textId="77777777"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14:paraId="331682FF" w14:textId="77777777" w:rsidR="00BA4A2E" w:rsidRDefault="00BA4A2E" w:rsidP="00BA4A2E">
            <w:pPr>
              <w:pStyle w:val="ListParagraph"/>
              <w:spacing w:before="0" w:after="0" w:line="216" w:lineRule="auto"/>
              <w:ind w:left="2010"/>
              <w:rPr>
                <w:rFonts w:asciiTheme="minorHAnsi" w:hAnsiTheme="minorHAnsi"/>
                <w:bCs/>
                <w:sz w:val="28"/>
              </w:rPr>
            </w:pPr>
          </w:p>
          <w:p w14:paraId="33168302" w14:textId="77777777" w:rsidR="00BA4A2E" w:rsidRPr="00BA4A2E" w:rsidRDefault="00BA4A2E" w:rsidP="00C066F4">
            <w:pPr>
              <w:spacing w:before="0" w:after="0" w:line="216" w:lineRule="auto"/>
              <w:rPr>
                <w:rFonts w:asciiTheme="minorHAnsi" w:hAnsiTheme="minorHAnsi"/>
                <w:bCs/>
                <w:sz w:val="28"/>
              </w:rPr>
            </w:pPr>
          </w:p>
        </w:tc>
      </w:tr>
      <w:tr w:rsidR="002978F1" w14:paraId="33168319" w14:textId="77777777" w:rsidTr="00A21A86">
        <w:trPr>
          <w:trHeight w:val="960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304" w14:textId="77777777" w:rsidR="002978F1" w:rsidRDefault="002978F1" w:rsidP="00DA6C64">
            <w:pPr>
              <w:spacing w:line="216" w:lineRule="auto"/>
              <w:rPr>
                <w:sz w:val="28"/>
              </w:rPr>
            </w:pPr>
          </w:p>
          <w:p w14:paraId="33168305" w14:textId="77777777" w:rsidR="002978F1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16" w:lineRule="auto"/>
              <w:rPr>
                <w:rFonts w:asciiTheme="minorHAnsi" w:hAnsiTheme="minorHAnsi"/>
                <w:sz w:val="28"/>
              </w:rPr>
            </w:pPr>
            <w:r w:rsidRPr="000B245B">
              <w:rPr>
                <w:rFonts w:asciiTheme="minorHAnsi" w:hAnsiTheme="minorHAnsi"/>
                <w:sz w:val="28"/>
              </w:rPr>
              <w:t>To Edit/Delete existing KRAs, Click on hyperlink of the desired KRA and    make modifications or delete KRA</w:t>
            </w:r>
            <w:r>
              <w:rPr>
                <w:rFonts w:asciiTheme="minorHAnsi" w:hAnsiTheme="minorHAnsi"/>
                <w:sz w:val="28"/>
              </w:rPr>
              <w:t xml:space="preserve"> from the bottom panel of KRA setting window</w:t>
            </w:r>
            <w:r w:rsidRPr="000B245B">
              <w:rPr>
                <w:rFonts w:asciiTheme="minorHAnsi" w:hAnsiTheme="minorHAnsi"/>
                <w:sz w:val="28"/>
              </w:rPr>
              <w:t>. (See illustration)</w:t>
            </w:r>
          </w:p>
          <w:p w14:paraId="33168306" w14:textId="77777777" w:rsidR="002978F1" w:rsidRDefault="002978F1" w:rsidP="00DA6C64">
            <w:pPr>
              <w:spacing w:line="216" w:lineRule="auto"/>
              <w:ind w:left="150"/>
              <w:rPr>
                <w:sz w:val="28"/>
              </w:rPr>
            </w:pPr>
          </w:p>
          <w:p w14:paraId="33168307" w14:textId="0A1E21CB" w:rsidR="002978F1" w:rsidRDefault="00501D4E" w:rsidP="00DA6C64">
            <w:pPr>
              <w:spacing w:line="216" w:lineRule="auto"/>
              <w:ind w:left="150"/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44928" behindDoc="0" locked="0" layoutInCell="1" allowOverlap="1" wp14:anchorId="33168472" wp14:editId="29513C8B">
                      <wp:simplePos x="0" y="0"/>
                      <wp:positionH relativeFrom="column">
                        <wp:posOffset>296544</wp:posOffset>
                      </wp:positionH>
                      <wp:positionV relativeFrom="paragraph">
                        <wp:posOffset>2576195</wp:posOffset>
                      </wp:positionV>
                      <wp:extent cx="2695575" cy="1395095"/>
                      <wp:effectExtent l="0" t="38100" r="28575" b="1460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95575" cy="1395095"/>
                                <a:chOff x="165882" y="1971304"/>
                                <a:chExt cx="2695757" cy="1395713"/>
                              </a:xfrm>
                            </wpg:grpSpPr>
                            <wps:wsp>
                              <wps:cNvPr id="3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882" y="3121974"/>
                                  <a:ext cx="2695757" cy="2450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AF" w14:textId="77777777" w:rsidR="00DA6C64" w:rsidRDefault="00DA6C64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Hyperlinked KRA (to be modified/Deleted)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9" name="Straight Arrow Connector 39"/>
                              <wps:cNvCnPr/>
                              <wps:spPr>
                                <a:xfrm flipH="1" flipV="1">
                                  <a:off x="855023" y="1971304"/>
                                  <a:ext cx="8649" cy="70245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168472" id="Group 62" o:spid="_x0000_s1031" style="position:absolute;left:0;text-align:left;margin-left:23.35pt;margin-top:202.85pt;width:212.25pt;height:109.85pt;z-index:251644928;mso-width-relative:margin;mso-height-relative:margin" coordorigin="1658,19713" coordsize="26957,13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">
                      <v:shape id="_x0000_s1032" type="#_x0000_t202" style="position:absolute;left:1658;top:31219;width:26958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TcsM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Wz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NywwgAAANsAAAAPAAAAAAAAAAAAAAAAAJgCAABkcnMvZG93&#10;bnJldi54bWxQSwUGAAAAAAQABAD1AAAAhwMAAAAA&#10;">
                        <v:textbox>
                          <w:txbxContent>
                            <w:p w14:paraId="331684AF" w14:textId="77777777" w:rsidR="00DA6C64" w:rsidRDefault="00DA6C64" w:rsidP="002978F1">
                              <w:pPr>
                                <w:spacing w:before="0" w:line="240" w:lineRule="auto"/>
                              </w:pPr>
                              <w:r>
                                <w:t>Hyperlinked KRA (to be modified/Deleted)</w:t>
                              </w:r>
                            </w:p>
                          </w:txbxContent>
                        </v:textbox>
                      </v:shape>
                      <v:shape id="Straight Arrow Connector 39" o:spid="_x0000_s1033" type="#_x0000_t32" style="position:absolute;left:8550;top:19713;width:86;height:70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F7MMAAADbAAAADwAAAGRycy9kb3ducmV2LnhtbESPQWvCQBSE74L/YXlCL6KbVqg2dROq&#10;UvDaKEJvr7vPJJh9G7Nbjf/eLRQ8DjPzDbPMe9uIC3W+dqzgeZqAINbO1Fwq2O8+JwsQPiAbbByT&#10;ght5yLPhYImpcVf+oksRShEh7FNUUIXQplJ6XZFFP3UtcfSOrrMYouxKaTq8Rrht5EuSvEqLNceF&#10;CltaV6RPxa9VoH/o0NLmvCl287D67se+8Cut1NOo/3gHEagPj/B/e2sUzN7g70v8A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ahez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  <w:r>
              <w:object w:dxaOrig="17055" w:dyaOrig="6345" w14:anchorId="0CF411A6">
                <v:shape id="_x0000_i1026" type="#_x0000_t75" style="width:451.1pt;height:222.7pt" o:ole="">
                  <v:imagedata r:id="rId23" o:title=""/>
                </v:shape>
                <o:OLEObject Type="Embed" ProgID="PBrush" ShapeID="_x0000_i1026" DrawAspect="Content" ObjectID="_1581767922" r:id="rId24"/>
              </w:object>
            </w:r>
          </w:p>
          <w:p w14:paraId="33168308" w14:textId="7033B11A" w:rsidR="002978F1" w:rsidRDefault="002978F1" w:rsidP="00DA6C64">
            <w:pPr>
              <w:spacing w:line="216" w:lineRule="auto"/>
              <w:ind w:left="150"/>
              <w:rPr>
                <w:sz w:val="28"/>
              </w:rPr>
            </w:pPr>
          </w:p>
          <w:p w14:paraId="33168309" w14:textId="100B228E" w:rsidR="002978F1" w:rsidRDefault="002978F1" w:rsidP="00DA6C64">
            <w:pPr>
              <w:spacing w:line="216" w:lineRule="auto"/>
              <w:ind w:left="150"/>
              <w:rPr>
                <w:sz w:val="28"/>
              </w:rPr>
            </w:pPr>
          </w:p>
          <w:p w14:paraId="3316830A" w14:textId="03C10924" w:rsidR="002978F1" w:rsidRDefault="002978F1" w:rsidP="00DA6C64">
            <w:pPr>
              <w:spacing w:line="216" w:lineRule="auto"/>
              <w:ind w:left="150"/>
              <w:rPr>
                <w:sz w:val="28"/>
              </w:rPr>
            </w:pPr>
          </w:p>
          <w:p w14:paraId="3316830B" w14:textId="00C4CB89" w:rsidR="002978F1" w:rsidRPr="000B245B" w:rsidRDefault="002978F1" w:rsidP="00DA6C64">
            <w:pPr>
              <w:spacing w:line="216" w:lineRule="auto"/>
              <w:ind w:left="150"/>
              <w:rPr>
                <w:sz w:val="28"/>
              </w:rPr>
            </w:pPr>
          </w:p>
          <w:p w14:paraId="3316830C" w14:textId="755C5CC6" w:rsidR="002978F1" w:rsidRDefault="002978F1" w:rsidP="00DA6C64">
            <w:pPr>
              <w:pStyle w:val="ListParagraph"/>
              <w:spacing w:line="216" w:lineRule="auto"/>
              <w:ind w:left="870"/>
              <w:rPr>
                <w:rFonts w:asciiTheme="minorHAnsi" w:hAnsiTheme="minorHAnsi"/>
                <w:sz w:val="28"/>
              </w:rPr>
            </w:pPr>
          </w:p>
          <w:p w14:paraId="3316830D" w14:textId="21FEEBDF" w:rsidR="002978F1" w:rsidRPr="000B245B" w:rsidRDefault="00501D4E" w:rsidP="00DA6C64">
            <w:pPr>
              <w:pStyle w:val="ListParagraph"/>
              <w:spacing w:line="216" w:lineRule="auto"/>
              <w:ind w:left="870"/>
              <w:rPr>
                <w:rFonts w:asciiTheme="minorHAnsi" w:hAnsiTheme="minorHAnsi"/>
                <w:sz w:val="28"/>
              </w:rPr>
            </w:pPr>
            <w:r>
              <w:rPr>
                <w:noProof/>
                <w:sz w:val="22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33168474" wp14:editId="42D40691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226060</wp:posOffset>
                      </wp:positionV>
                      <wp:extent cx="6057900" cy="1077190"/>
                      <wp:effectExtent l="38100" t="0" r="95250" b="10414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7900" cy="1077190"/>
                                <a:chOff x="0" y="0"/>
                                <a:chExt cx="6057900" cy="1077190"/>
                              </a:xfrm>
                            </wpg:grpSpPr>
                            <wps:wsp>
                              <wps:cNvPr id="4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55127" y="0"/>
                                  <a:ext cx="1180225" cy="25410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0" w14:textId="77777777" w:rsidR="00DA6C64" w:rsidRDefault="00DA6C64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Edit and Save KRA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3849" y="11875"/>
                                  <a:ext cx="810304" cy="2450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1" w14:textId="77777777" w:rsidR="00DA6C64" w:rsidRDefault="00DA6C64" w:rsidP="002978F1">
                                    <w:pPr>
                                      <w:spacing w:before="0" w:line="240" w:lineRule="auto"/>
                                    </w:pPr>
                                    <w:r>
                                      <w:t>Delete KRA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81890"/>
                                  <a:ext cx="6057900" cy="49530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46" name="Straight Arrow Connector 46"/>
                              <wps:cNvCnPr/>
                              <wps:spPr>
                                <a:xfrm>
                                  <a:off x="4120738" y="249381"/>
                                  <a:ext cx="8808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Arrow Connector 43"/>
                              <wps:cNvCnPr/>
                              <wps:spPr>
                                <a:xfrm flipH="1">
                                  <a:off x="4607626" y="261257"/>
                                  <a:ext cx="651766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Arrow Connector 44"/>
                              <wps:cNvCnPr/>
                              <wps:spPr>
                                <a:xfrm flipH="1">
                                  <a:off x="5106390" y="249381"/>
                                  <a:ext cx="193768" cy="60804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68474" id="Group 61" o:spid="_x0000_s1034" style="position:absolute;left:0;text-align:left;margin-left:-8.25pt;margin-top:17.8pt;width:477pt;height:84.8pt;z-index:251671552" coordsize="60579,10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">
                      <v:shape id="_x0000_s1035" type="#_x0000_t202" style="position:absolute;left:46551;width:11802;height:2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qYJ8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rmM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pgnxQAAANsAAAAPAAAAAAAAAAAAAAAAAJgCAABkcnMv&#10;ZG93bnJldi54bWxQSwUGAAAAAAQABAD1AAAAigMAAAAA&#10;">
                        <v:textbox>
                          <w:txbxContent>
                            <w:p w14:paraId="331684B0" w14:textId="77777777" w:rsidR="00DA6C64" w:rsidRDefault="00DA6C64" w:rsidP="002978F1">
                              <w:pPr>
                                <w:spacing w:before="0" w:line="240" w:lineRule="auto"/>
                              </w:pPr>
                              <w:r>
                                <w:t>Edit and Save KRA</w:t>
                              </w:r>
                            </w:p>
                          </w:txbxContent>
                        </v:textbox>
                      </v:shape>
                      <v:shape id="_x0000_s1036" type="#_x0000_t202" style="position:absolute;left:36338;top:118;width:8103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AU8QA&#10;AADb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i/wv+X+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zAFPEAAAA2wAAAA8AAAAAAAAAAAAAAAAAmAIAAGRycy9k&#10;b3ducmV2LnhtbFBLBQYAAAAABAAEAPUAAACJAwAAAAA=&#10;">
                        <v:textbox>
                          <w:txbxContent>
                            <w:p w14:paraId="331684B1" w14:textId="77777777" w:rsidR="00DA6C64" w:rsidRDefault="00DA6C64" w:rsidP="002978F1">
                              <w:pPr>
                                <w:spacing w:before="0" w:line="240" w:lineRule="auto"/>
                              </w:pPr>
                              <w:r>
                                <w:t>Delete KRA</w:t>
                              </w:r>
                            </w:p>
                          </w:txbxContent>
                        </v:textbox>
                      </v:shape>
                      <v:shape id="Picture 41" o:spid="_x0000_s1037" type="#_x0000_t75" style="position:absolute;top:5818;width:60579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pytnGAAAA2wAAAA8AAABkcnMvZG93bnJldi54bWxEj0FrwkAUhO9C/8PyCt50kyqiqauUEtEe&#10;REwF29sj+0zSZt/G7FbTf98VhB6HmfmGmS87U4sLta6yrCAeRiCIc6srLhQc3leDKQjnkTXWlknB&#10;LzlYLh56c0y0vfKeLpkvRICwS1BB6X2TSOnykgy6oW2Ig3eyrUEfZFtI3eI1wE0tn6JoIg1WHBZK&#10;bOi1pPw7+zEKZtkofUv9+vx52I7jj2N6+tqMdkr1H7uXZxCeOv8fvrc3WsE4htuX8APk4g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OnK2cYAAADbAAAADwAAAAAAAAAAAAAA&#10;AACfAgAAZHJzL2Rvd25yZXYueG1sUEsFBgAAAAAEAAQA9wAAAJIDAAAAAA==&#10;" strokeweight="3pt">
                        <v:stroke endcap="square"/>
                        <v:imagedata r:id="rId26" o:title=""/>
                        <v:shadow on="t" color="black" opacity="28180f" origin="-.5,-.5" offset=".74836mm,.74836mm"/>
                        <v:path arrowok="t"/>
                      </v:shape>
                      <v:shape id="Straight Arrow Connector 46" o:spid="_x0000_s1038" type="#_x0000_t32" style="position:absolute;left:41207;top:2493;width:88;height:60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D1L8AAADbAAAADwAAAGRycy9kb3ducmV2LnhtbESP3YrCMBSE7xd8h3CEvVk0VUSkGkUE&#10;oV6u+gCH5tgUm5OSpD++vVlY8HKYmW+Y3WG0jejJh9qxgsU8A0FcOl1zpeB+O882IEJE1tg4JgUv&#10;CnDYT752mGs38C/111iJBOGQowITY5tLGUpDFsPctcTJezhvMSbpK6k9DgluG7nMsrW0WHNaMNjS&#10;yVD5vHZWgevZXFY/Nj5lV96O2BWnwRdKfU/H4xZEpDF+wv/tQitYreHvS/oBcv8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lJD1L8AAADbAAAADwAAAAAAAAAAAAAAAACh&#10;AgAAZHJzL2Rvd25yZXYueG1sUEsFBgAAAAAEAAQA+QAAAI0DAAAAAA==&#10;" strokecolor="black [3040]">
                        <v:stroke endarrow="block"/>
                      </v:shape>
                      <v:shape id="Straight Arrow Connector 43" o:spid="_x0000_s1039" type="#_x0000_t32" style="position:absolute;left:46076;top:2612;width:6517;height:60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Q5IcMAAADbAAAADwAAAGRycy9kb3ducmV2LnhtbESPQYvCMBSE74L/ITzBm6bqItI1igiC&#10;6GGxFdzjo3m23W1eShM1++83guBxmJlvmOU6mEbcqXO1ZQWTcQKCuLC65lLBOd+NFiCcR9bYWCYF&#10;f+Rgver3lphq++AT3TNfighhl6KCyvs2ldIVFRl0Y9sSR+9qO4M+yq6UusNHhJtGTpNkLg3WHBcq&#10;bGlbUfGb3YyCw+XnmstzHdBkYX44Jruv5nui1HAQNp8gPAX/Dr/ae63gYwbP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0OSHDAAAA2wAAAA8AAAAAAAAAAAAA&#10;AAAAoQIAAGRycy9kb3ducmV2LnhtbFBLBQYAAAAABAAEAPkAAACRAwAAAAA=&#10;" strokecolor="black [3040]">
                        <v:stroke endarrow="block"/>
                      </v:shape>
                      <v:shape id="Straight Arrow Connector 44" o:spid="_x0000_s1040" type="#_x0000_t32" style="position:absolute;left:51063;top:2493;width:1938;height:60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2hVcMAAADbAAAADwAAAGRycy9kb3ducmV2LnhtbESPQWvCQBSE74X+h+UJvdWNJQRJXaUI&#10;QrEHMRH0+Mg+k7TZtyG7Neu/dwXB4zAz3zCLVTCduNDgWssKZtMEBHFldcu1gkO5eZ+DcB5ZY2eZ&#10;FFzJwWr5+rLAXNuR93QpfC0ihF2OChrv+1xKVzVk0E1tTxy9sx0M+iiHWuoBxwg3nfxIkkwabDku&#10;NNjTuqHqr/g3CrbH33MpD21AU4Rs+5Nsdt1pptTbJHx9gvAU/DP8aH9rBWkK9y/xB8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doVXDAAAA2wAAAA8AAAAAAAAAAAAA&#10;AAAAoQIAAGRycy9kb3ducmV2LnhtbFBLBQYAAAAABAAEAPkAAACRAwAAAAA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14:paraId="3316830E" w14:textId="22E40E22" w:rsidR="002978F1" w:rsidRPr="000B245B" w:rsidRDefault="002978F1" w:rsidP="00DA6C64">
            <w:pPr>
              <w:pStyle w:val="ListParagraph"/>
              <w:spacing w:line="216" w:lineRule="auto"/>
              <w:ind w:left="1950"/>
              <w:rPr>
                <w:sz w:val="28"/>
              </w:rPr>
            </w:pPr>
          </w:p>
          <w:p w14:paraId="3316830F" w14:textId="5F91369D" w:rsidR="002978F1" w:rsidRPr="006D58AD" w:rsidRDefault="002978F1" w:rsidP="00DA6C64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14:paraId="33168310" w14:textId="6CD5C126" w:rsidR="002978F1" w:rsidRPr="006D58AD" w:rsidRDefault="002978F1" w:rsidP="00DA6C64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14:paraId="33168311" w14:textId="0C5561BA" w:rsidR="002978F1" w:rsidRPr="006D58AD" w:rsidRDefault="002978F1" w:rsidP="00DA6C64">
            <w:pPr>
              <w:pStyle w:val="ListParagraph"/>
              <w:spacing w:line="216" w:lineRule="auto"/>
              <w:ind w:left="870"/>
              <w:rPr>
                <w:sz w:val="28"/>
              </w:rPr>
            </w:pPr>
          </w:p>
          <w:p w14:paraId="33168312" w14:textId="2A6EA29D" w:rsidR="002978F1" w:rsidRPr="006D58AD" w:rsidRDefault="002978F1" w:rsidP="00DA6C64">
            <w:pPr>
              <w:ind w:left="150"/>
              <w:rPr>
                <w:sz w:val="22"/>
              </w:rPr>
            </w:pPr>
          </w:p>
          <w:p w14:paraId="33168313" w14:textId="63AEF544" w:rsidR="002978F1" w:rsidRPr="006D58AD" w:rsidRDefault="002978F1" w:rsidP="00DA6C64">
            <w:pPr>
              <w:ind w:left="150"/>
              <w:rPr>
                <w:sz w:val="22"/>
              </w:rPr>
            </w:pPr>
          </w:p>
          <w:p w14:paraId="33168314" w14:textId="77777777" w:rsidR="002978F1" w:rsidRDefault="002978F1" w:rsidP="00DA6C64">
            <w:pPr>
              <w:ind w:left="150"/>
              <w:rPr>
                <w:sz w:val="28"/>
              </w:rPr>
            </w:pPr>
          </w:p>
          <w:p w14:paraId="33168315" w14:textId="77777777" w:rsidR="002978F1" w:rsidRDefault="002978F1" w:rsidP="00DA6C64">
            <w:pPr>
              <w:ind w:left="150"/>
              <w:rPr>
                <w:sz w:val="28"/>
              </w:rPr>
            </w:pPr>
          </w:p>
          <w:p w14:paraId="33168316" w14:textId="77777777" w:rsidR="002978F1" w:rsidRDefault="002978F1" w:rsidP="00DA6C64">
            <w:pPr>
              <w:ind w:left="150"/>
              <w:rPr>
                <w:sz w:val="28"/>
              </w:rPr>
            </w:pPr>
          </w:p>
          <w:p w14:paraId="33168317" w14:textId="77777777" w:rsidR="002978F1" w:rsidRDefault="002978F1" w:rsidP="00DA6C64">
            <w:pPr>
              <w:ind w:left="150"/>
              <w:rPr>
                <w:sz w:val="28"/>
              </w:rPr>
            </w:pPr>
          </w:p>
          <w:p w14:paraId="33168318" w14:textId="77777777" w:rsidR="002978F1" w:rsidRDefault="002978F1" w:rsidP="00DA6C64">
            <w:pPr>
              <w:ind w:left="150"/>
              <w:rPr>
                <w:sz w:val="28"/>
              </w:rPr>
            </w:pPr>
          </w:p>
        </w:tc>
      </w:tr>
      <w:tr w:rsidR="002978F1" w14:paraId="3316832E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31A" w14:textId="77777777"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CA0D42">
              <w:rPr>
                <w:rFonts w:asciiTheme="minorHAnsi" w:hAnsiTheme="minorHAnsi"/>
                <w:sz w:val="28"/>
              </w:rPr>
              <w:lastRenderedPageBreak/>
              <w:t xml:space="preserve">Ensure </w:t>
            </w:r>
            <w:r w:rsidR="00477307">
              <w:rPr>
                <w:rFonts w:asciiTheme="minorHAnsi" w:hAnsiTheme="minorHAnsi"/>
                <w:sz w:val="28"/>
              </w:rPr>
              <w:t>validations criterions in step 7</w:t>
            </w:r>
            <w:r w:rsidRPr="00CA0D42">
              <w:rPr>
                <w:rFonts w:asciiTheme="minorHAnsi" w:hAnsiTheme="minorHAnsi"/>
                <w:sz w:val="28"/>
              </w:rPr>
              <w:t xml:space="preserve"> are met.</w:t>
            </w:r>
          </w:p>
          <w:p w14:paraId="3316831B" w14:textId="77777777" w:rsidR="002978F1" w:rsidRPr="00CA0D42" w:rsidRDefault="002978F1" w:rsidP="00DA6C64">
            <w:pPr>
              <w:pStyle w:val="ListParagraph"/>
              <w:ind w:left="780"/>
              <w:rPr>
                <w:rFonts w:asciiTheme="minorHAnsi" w:hAnsiTheme="minorHAnsi"/>
                <w:sz w:val="28"/>
              </w:rPr>
            </w:pPr>
          </w:p>
          <w:p w14:paraId="3316831C" w14:textId="77777777" w:rsidR="002978F1" w:rsidRDefault="002978F1" w:rsidP="00A21A86">
            <w:pPr>
              <w:pStyle w:val="ListParagraph"/>
              <w:ind w:left="540"/>
              <w:rPr>
                <w:sz w:val="28"/>
              </w:rPr>
            </w:pPr>
            <w:r w:rsidRPr="007E622C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46976" behindDoc="0" locked="0" layoutInCell="1" allowOverlap="1" wp14:anchorId="33168476" wp14:editId="33168477">
                  <wp:simplePos x="0" y="0"/>
                  <wp:positionH relativeFrom="column">
                    <wp:posOffset>514350</wp:posOffset>
                  </wp:positionH>
                  <wp:positionV relativeFrom="paragraph">
                    <wp:posOffset>14605</wp:posOffset>
                  </wp:positionV>
                  <wp:extent cx="5943600" cy="1725930"/>
                  <wp:effectExtent l="38100" t="38100" r="95250" b="102870"/>
                  <wp:wrapNone/>
                  <wp:docPr id="51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27"/>
                          <a:srcRect b="32551"/>
                          <a:stretch/>
                        </pic:blipFill>
                        <pic:spPr>
                          <a:xfrm>
                            <a:off x="0" y="0"/>
                            <a:ext cx="5943600" cy="172593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14:paraId="3316831D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1E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1F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0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1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2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3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4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5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  <w:r w:rsidRPr="007E622C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49024" behindDoc="0" locked="0" layoutInCell="1" allowOverlap="1" wp14:anchorId="33168478" wp14:editId="33168479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45720</wp:posOffset>
                  </wp:positionV>
                  <wp:extent cx="5943600" cy="1470660"/>
                  <wp:effectExtent l="38100" t="38100" r="95250" b="91440"/>
                  <wp:wrapNone/>
                  <wp:docPr id="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t="17874" b="18447"/>
                          <a:stretch/>
                        </pic:blipFill>
                        <pic:spPr>
                          <a:xfrm>
                            <a:off x="0" y="0"/>
                            <a:ext cx="5943600" cy="147066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14:paraId="33168326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7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8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9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A" w14:textId="77777777" w:rsidR="002978F1" w:rsidRPr="007E622C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B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C" w14:textId="77777777" w:rsidR="002978F1" w:rsidRDefault="002978F1" w:rsidP="00DA6C64">
            <w:pPr>
              <w:pStyle w:val="ListParagraph"/>
              <w:ind w:left="780"/>
              <w:rPr>
                <w:sz w:val="28"/>
              </w:rPr>
            </w:pPr>
          </w:p>
          <w:p w14:paraId="3316832D" w14:textId="77777777" w:rsidR="002978F1" w:rsidRPr="007E622C" w:rsidRDefault="002978F1" w:rsidP="00DA6C64">
            <w:pPr>
              <w:pStyle w:val="ListParagraph"/>
              <w:ind w:left="780"/>
              <w:rPr>
                <w:sz w:val="28"/>
              </w:rPr>
            </w:pPr>
          </w:p>
        </w:tc>
      </w:tr>
      <w:tr w:rsidR="002978F1" w14:paraId="3316833A" w14:textId="77777777" w:rsidTr="00A21A86">
        <w:trPr>
          <w:trHeight w:val="56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32F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30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31" w14:textId="29AD2115" w:rsidR="002978F1" w:rsidRPr="00CA0D42" w:rsidRDefault="009F518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</w:t>
            </w:r>
            <w:r w:rsidR="002978F1" w:rsidRPr="00CA0D42">
              <w:rPr>
                <w:rFonts w:asciiTheme="minorHAnsi" w:hAnsiTheme="minorHAnsi"/>
                <w:sz w:val="28"/>
              </w:rPr>
              <w:t>After setting the KRAs, Learning Plan and/or Additional Development Input should be set.</w:t>
            </w:r>
          </w:p>
          <w:p w14:paraId="33168332" w14:textId="77777777" w:rsidR="002978F1" w:rsidRDefault="00F10C4C" w:rsidP="00DA6C64">
            <w:pPr>
              <w:ind w:left="1020"/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 wp14:anchorId="3316847A" wp14:editId="3316847B">
                      <wp:simplePos x="0" y="0"/>
                      <wp:positionH relativeFrom="column">
                        <wp:posOffset>475706</wp:posOffset>
                      </wp:positionH>
                      <wp:positionV relativeFrom="paragraph">
                        <wp:posOffset>231148</wp:posOffset>
                      </wp:positionV>
                      <wp:extent cx="5943600" cy="2138672"/>
                      <wp:effectExtent l="38100" t="38100" r="95250" b="14605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00" cy="2138672"/>
                                <a:chOff x="0" y="0"/>
                                <a:chExt cx="5943600" cy="213867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Content Placeholder 3"/>
                                <pic:cNvPicPr>
                                  <a:picLocks noGrp="1"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148145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56" name="Straight Arrow Connector 56"/>
                              <wps:cNvCnPr/>
                              <wps:spPr>
                                <a:xfrm flipV="1">
                                  <a:off x="4880758" y="926276"/>
                                  <a:ext cx="904875" cy="781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" name="Straight Arrow Connector 57"/>
                              <wps:cNvCnPr/>
                              <wps:spPr>
                                <a:xfrm flipV="1">
                                  <a:off x="4880758" y="1116281"/>
                                  <a:ext cx="914400" cy="590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91989" y="1710047"/>
                                  <a:ext cx="1724025" cy="4286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2" w14:textId="77777777" w:rsidR="00DA6C64" w:rsidRDefault="00DA6C64" w:rsidP="002978F1">
                                    <w:r>
                                      <w:t>Click to Expand and further click on ‘Add New’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6847A" id="Group 58" o:spid="_x0000_s1041" style="position:absolute;left:0;text-align:left;margin-left:37.45pt;margin-top:18.2pt;width:468pt;height:168.4pt;z-index:251651072" coordsize="59436,21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">
                      <v:shape id="Straight Arrow Connector 56" o:spid="_x0000_s1043" type="#_x0000_t32" style="position:absolute;left:48807;top:9262;width:9049;height:78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oMZMIAAADbAAAADwAAAGRycy9kb3ducmV2LnhtbESPQYvCMBSE74L/ITzBm6YKFqlGEUEQ&#10;9yBbBT0+mmdbbV5Kk9X47zcLCx6HmfmGWa6DacSTOldbVjAZJyCIC6trLhWcT7vRHITzyBoby6Tg&#10;TQ7Wq35viZm2L/6mZ+5LESHsMlRQed9mUrqiIoNubFvi6N1sZ9BH2ZVSd/iKcNPIaZKk0mDNcaHC&#10;lrYVFY/8xyg4XO63kzzXAU0e0sNXsjs214lSw0HYLEB4Cv4T/m/vtYJZCn9f4g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oMZMIAAADbAAAADwAAAAAAAAAAAAAA&#10;AAChAgAAZHJzL2Rvd25yZXYueG1sUEsFBgAAAAAEAAQA+QAAAJADAAAAAA==&#10;" strokecolor="black [3040]">
                        <v:stroke endarrow="block"/>
                      </v:shape>
                      <v:shape id="Straight Arrow Connector 57" o:spid="_x0000_s1044" type="#_x0000_t32" style="position:absolute;left:48807;top:11162;width:9144;height:59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ap/8QAAADbAAAADwAAAGRycy9kb3ducmV2LnhtbESPQWvCQBSE7wX/w/KE3ppNCrWSuooI&#10;gWIPxSRgj4/sM0mbfRuyW13/vVsQehxm5htmtQlmEGeaXG9ZQZakIIgbq3tuFdRV8bQE4TyyxsEy&#10;KbiSg8169rDCXNsLH+hc+lZECLscFXTej7mUrunIoEvsSBy9k50M+iinVuoJLxFuBvmcpgtpsOe4&#10;0OFIu46an/LXKNgfv0+VrPuApgyL/UdafA5fmVKP87B9A+Ep+P/wvf2uFby8wt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qn/xAAAANsAAAAPAAAAAAAAAAAA&#10;AAAAAKECAABkcnMvZG93bnJldi54bWxQSwUGAAAAAAQABAD5AAAAkgMAAAAA&#10;" strokecolor="black [3040]">
                        <v:stroke endarrow="block"/>
                      </v:shape>
                      <v:shape id="_x0000_s1045" type="#_x0000_t202" style="position:absolute;left:41919;top:17100;width:17241;height:4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qWjsUA&#10;AADbAAAADwAAAGRycy9kb3ducmV2LnhtbESPT2vCQBTE70K/w/IKXkQ39U/U6CqlYNFbq9JeH9ln&#10;Epp9m+5uY/rtuwXB4zAzv2HW287UoiXnK8sKnkYJCOLc6ooLBefTbrgA4QOyxtoyKfglD9vNQ2+N&#10;mbZXfqf2GAoRIewzVFCG0GRS+rwkg35kG+LoXawzGKJ0hdQOrxFuajlOklQarDgulNjQS0n51/HH&#10;KFhM9+2nP0zePvL0Ui/DYN6+fjul+o/d8wpEoC7cw7f2XiuYzeD/S/wB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paOxQAAANsAAAAPAAAAAAAAAAAAAAAAAJgCAABkcnMv&#10;ZG93bnJldi54bWxQSwUGAAAAAAQABAD1AAAAigMAAAAA&#10;">
                        <v:textbox>
                          <w:txbxContent>
                            <w:p w14:paraId="331684B2" w14:textId="77777777" w:rsidR="00DA6C64" w:rsidRDefault="00DA6C64" w:rsidP="002978F1">
                              <w:r>
                                <w:t>Click to Expand and further click on ‘Add New’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14:paraId="33168333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4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5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6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7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8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9" w14:textId="77777777" w:rsidR="002978F1" w:rsidRDefault="002978F1" w:rsidP="00DA6C64">
            <w:pPr>
              <w:ind w:left="1020"/>
              <w:rPr>
                <w:sz w:val="28"/>
              </w:rPr>
            </w:pPr>
          </w:p>
        </w:tc>
      </w:tr>
      <w:tr w:rsidR="002978F1" w14:paraId="33168352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16833B" w14:textId="77777777" w:rsidR="002978F1" w:rsidRPr="00CA0D42" w:rsidRDefault="002978F1" w:rsidP="00FE7D53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7C1C78">
              <w:rPr>
                <w:sz w:val="28"/>
              </w:rPr>
              <w:lastRenderedPageBreak/>
              <w:t xml:space="preserve"> </w:t>
            </w:r>
            <w:r w:rsidRPr="00CA0D42">
              <w:rPr>
                <w:rFonts w:asciiTheme="minorHAnsi" w:hAnsiTheme="minorHAnsi"/>
                <w:sz w:val="28"/>
              </w:rPr>
              <w:t>Feed new Learning Plan and/or Additional Development Input</w:t>
            </w:r>
          </w:p>
          <w:p w14:paraId="3316833C" w14:textId="77777777" w:rsidR="002978F1" w:rsidRDefault="002978F1" w:rsidP="00DA6C64">
            <w:pPr>
              <w:ind w:left="1020"/>
              <w:rPr>
                <w:sz w:val="28"/>
              </w:rPr>
            </w:pPr>
            <w:r w:rsidRPr="007C1C78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52096" behindDoc="0" locked="0" layoutInCell="1" allowOverlap="1" wp14:anchorId="3316847C" wp14:editId="3316847D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290830</wp:posOffset>
                  </wp:positionV>
                  <wp:extent cx="5305425" cy="2522344"/>
                  <wp:effectExtent l="38100" t="38100" r="85725" b="87630"/>
                  <wp:wrapNone/>
                  <wp:docPr id="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522344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  <w:p w14:paraId="3316833D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E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3F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40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41" w14:textId="77777777" w:rsidR="002978F1" w:rsidRDefault="002978F1" w:rsidP="00DA6C64">
            <w:pPr>
              <w:ind w:left="1020"/>
              <w:rPr>
                <w:sz w:val="28"/>
              </w:rPr>
            </w:pPr>
          </w:p>
          <w:p w14:paraId="33168342" w14:textId="77777777" w:rsidR="002978F1" w:rsidRPr="007C1C78" w:rsidRDefault="002978F1" w:rsidP="00DA6C64">
            <w:pPr>
              <w:ind w:left="1020"/>
              <w:rPr>
                <w:sz w:val="28"/>
              </w:rPr>
            </w:pPr>
          </w:p>
          <w:p w14:paraId="33168343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4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5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6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7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  <w:r w:rsidRPr="007C1C78">
              <w:rPr>
                <w:noProof/>
                <w:sz w:val="28"/>
                <w:lang w:val="en-US"/>
              </w:rPr>
              <w:drawing>
                <wp:anchor distT="0" distB="0" distL="114300" distR="114300" simplePos="0" relativeHeight="251653120" behindDoc="0" locked="0" layoutInCell="1" allowOverlap="1" wp14:anchorId="3316847E" wp14:editId="3316847F">
                  <wp:simplePos x="0" y="0"/>
                  <wp:positionH relativeFrom="margin">
                    <wp:posOffset>421729</wp:posOffset>
                  </wp:positionH>
                  <wp:positionV relativeFrom="paragraph">
                    <wp:posOffset>101963</wp:posOffset>
                  </wp:positionV>
                  <wp:extent cx="5267325" cy="3199224"/>
                  <wp:effectExtent l="38100" t="38100" r="85725" b="96520"/>
                  <wp:wrapNone/>
                  <wp:docPr id="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99224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48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9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A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B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C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D" w14:textId="77777777" w:rsidR="002978F1" w:rsidRDefault="002978F1" w:rsidP="00DA6C64">
            <w:pPr>
              <w:pStyle w:val="ListParagraph"/>
              <w:ind w:left="1740"/>
              <w:rPr>
                <w:sz w:val="28"/>
              </w:rPr>
            </w:pPr>
          </w:p>
          <w:p w14:paraId="3316834E" w14:textId="77777777" w:rsidR="002978F1" w:rsidRDefault="002978F1" w:rsidP="00DA6C64">
            <w:pPr>
              <w:rPr>
                <w:sz w:val="28"/>
              </w:rPr>
            </w:pPr>
          </w:p>
          <w:p w14:paraId="3316834F" w14:textId="77777777" w:rsidR="002978F1" w:rsidRPr="00CF6AEF" w:rsidRDefault="002978F1" w:rsidP="00DA6C64">
            <w:pPr>
              <w:rPr>
                <w:sz w:val="28"/>
              </w:rPr>
            </w:pPr>
          </w:p>
          <w:p w14:paraId="33168350" w14:textId="77777777" w:rsidR="002978F1" w:rsidRPr="00CF6AEF" w:rsidRDefault="002978F1" w:rsidP="00DA6C64">
            <w:pPr>
              <w:rPr>
                <w:sz w:val="28"/>
              </w:rPr>
            </w:pPr>
          </w:p>
          <w:p w14:paraId="33168351" w14:textId="77777777" w:rsidR="002978F1" w:rsidRPr="00CF6AEF" w:rsidRDefault="002978F1" w:rsidP="00DA6C64">
            <w:pPr>
              <w:rPr>
                <w:sz w:val="28"/>
              </w:rPr>
            </w:pPr>
          </w:p>
        </w:tc>
      </w:tr>
      <w:tr w:rsidR="002978F1" w14:paraId="33168356" w14:textId="77777777" w:rsidTr="00A21A86">
        <w:trPr>
          <w:trHeight w:val="1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456" w:type="dxa"/>
            <w:tcBorders>
              <w:left w:val="none" w:sz="0" w:space="0" w:color="auto"/>
              <w:right w:val="none" w:sz="0" w:space="0" w:color="auto"/>
            </w:tcBorders>
          </w:tcPr>
          <w:p w14:paraId="33168353" w14:textId="77777777" w:rsidR="002978F1" w:rsidRPr="00A21A86" w:rsidRDefault="002978F1" w:rsidP="00A21A86">
            <w:pPr>
              <w:rPr>
                <w:sz w:val="28"/>
              </w:rPr>
            </w:pPr>
          </w:p>
          <w:p w14:paraId="33168354" w14:textId="77777777" w:rsidR="002978F1" w:rsidRDefault="002978F1" w:rsidP="00DA6C64">
            <w:pPr>
              <w:pStyle w:val="ListParagraph"/>
              <w:ind w:left="57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  <w:p w14:paraId="1C9AA6F4" w14:textId="77777777" w:rsidR="002978F1" w:rsidRDefault="002978F1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 w:rsidRPr="00CA0D42">
              <w:rPr>
                <w:rFonts w:asciiTheme="minorHAnsi" w:hAnsiTheme="minorHAnsi"/>
                <w:sz w:val="28"/>
              </w:rPr>
              <w:t xml:space="preserve"> On successfully completing above steps, The KRAs are ready to be sent for Sign-Off. Clicking ‘Send for Sign-off’ button on bottom right of the screen sends it for approval of Current Manager of the employee. </w:t>
            </w:r>
          </w:p>
          <w:p w14:paraId="6F6BC61D" w14:textId="77777777" w:rsidR="00A21A86" w:rsidRDefault="00A21A86" w:rsidP="00A21A86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  <w:p w14:paraId="07A42DAE" w14:textId="77777777" w:rsidR="00A21A86" w:rsidRPr="00A21A86" w:rsidRDefault="00A21A86" w:rsidP="00A21A86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  <w:p w14:paraId="56AC37E4" w14:textId="77777777" w:rsidR="00C066F4" w:rsidRDefault="00C066F4" w:rsidP="00C066F4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  <w:p w14:paraId="27E8F986" w14:textId="77777777" w:rsidR="00C066F4" w:rsidRPr="00C066F4" w:rsidRDefault="00C066F4" w:rsidP="00C066F4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lastRenderedPageBreak/>
              <w:t>Employee’s ‘My PMS records’ and ‘KRA Setting’ should look like below screen after sending for sign-off.</w:t>
            </w:r>
          </w:p>
          <w:p w14:paraId="6C508BB9" w14:textId="77777777" w:rsidR="00C066F4" w:rsidRPr="00C066F4" w:rsidRDefault="00C066F4" w:rsidP="00C066F4">
            <w:pPr>
              <w:pStyle w:val="ListParagraph"/>
              <w:rPr>
                <w:rFonts w:asciiTheme="minorHAnsi" w:hAnsiTheme="minorHAnsi"/>
                <w:b/>
                <w:sz w:val="28"/>
              </w:rPr>
            </w:pPr>
          </w:p>
          <w:p w14:paraId="27C5DA33" w14:textId="43D74D23" w:rsidR="00C066F4" w:rsidRPr="00CF6AEF" w:rsidRDefault="00C066F4" w:rsidP="00C066F4">
            <w:pPr>
              <w:pStyle w:val="ListParagraph"/>
              <w:spacing w:before="0" w:after="0" w:line="240" w:lineRule="auto"/>
              <w:ind w:left="900"/>
              <w:rPr>
                <w:rFonts w:asciiTheme="minorHAnsi" w:hAnsiTheme="minorHAnsi"/>
                <w:b/>
                <w:sz w:val="28"/>
              </w:rPr>
            </w:pPr>
            <w:r w:rsidRPr="00CF6AEF">
              <w:rPr>
                <w:rFonts w:asciiTheme="minorHAnsi" w:hAnsiTheme="minorHAnsi"/>
                <w:b/>
                <w:noProof/>
                <w:sz w:val="28"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35B70484" wp14:editId="49351CC3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43180</wp:posOffset>
                  </wp:positionV>
                  <wp:extent cx="5800725" cy="1318797"/>
                  <wp:effectExtent l="38100" t="38100" r="85725" b="91440"/>
                  <wp:wrapNone/>
                  <wp:docPr id="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1318797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55" w14:textId="5A1E7051" w:rsidR="00C066F4" w:rsidRPr="00C066F4" w:rsidRDefault="00C066F4" w:rsidP="00C066F4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</w:tc>
      </w:tr>
    </w:tbl>
    <w:p w14:paraId="407922FC" w14:textId="77777777" w:rsidR="00A21A86" w:rsidRDefault="00A21A86" w:rsidP="00C066F4">
      <w:pPr>
        <w:rPr>
          <w:sz w:val="28"/>
        </w:rPr>
      </w:pPr>
    </w:p>
    <w:p w14:paraId="023FEEEC" w14:textId="77777777" w:rsidR="00A21A86" w:rsidRDefault="00A21A86" w:rsidP="00C066F4">
      <w:pPr>
        <w:rPr>
          <w:sz w:val="28"/>
        </w:rPr>
      </w:pPr>
    </w:p>
    <w:p w14:paraId="135DC515" w14:textId="627ACBB5" w:rsidR="00C066F4" w:rsidRDefault="00C066F4" w:rsidP="00C066F4">
      <w:pPr>
        <w:rPr>
          <w:sz w:val="28"/>
        </w:rPr>
      </w:pPr>
      <w:r w:rsidRPr="00CF6AEF">
        <w:rPr>
          <w:rFonts w:asciiTheme="minorHAnsi" w:hAnsiTheme="minorHAnsi"/>
          <w:b/>
          <w:noProof/>
          <w:sz w:val="28"/>
          <w:lang w:val="en-US"/>
        </w:rPr>
        <w:drawing>
          <wp:anchor distT="0" distB="0" distL="114300" distR="114300" simplePos="0" relativeHeight="251687936" behindDoc="0" locked="0" layoutInCell="1" allowOverlap="1" wp14:anchorId="45133728" wp14:editId="5342613F">
            <wp:simplePos x="0" y="0"/>
            <wp:positionH relativeFrom="page">
              <wp:posOffset>1060814</wp:posOffset>
            </wp:positionH>
            <wp:positionV relativeFrom="paragraph">
              <wp:posOffset>320112</wp:posOffset>
            </wp:positionV>
            <wp:extent cx="5810250" cy="2277110"/>
            <wp:effectExtent l="38100" t="38100" r="95250" b="104140"/>
            <wp:wrapNone/>
            <wp:docPr id="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7711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DBD18" w14:textId="66082B87" w:rsidR="00C066F4" w:rsidRDefault="00C066F4" w:rsidP="00C066F4">
      <w:pPr>
        <w:rPr>
          <w:sz w:val="28"/>
        </w:rPr>
      </w:pPr>
    </w:p>
    <w:p w14:paraId="09552BF3" w14:textId="296645A3" w:rsidR="00C066F4" w:rsidRDefault="00C066F4" w:rsidP="00C066F4">
      <w:pPr>
        <w:rPr>
          <w:sz w:val="28"/>
        </w:rPr>
      </w:pPr>
    </w:p>
    <w:p w14:paraId="2383AE85" w14:textId="28592D09" w:rsidR="00C066F4" w:rsidRDefault="00C066F4" w:rsidP="00C066F4">
      <w:pPr>
        <w:rPr>
          <w:sz w:val="28"/>
        </w:rPr>
      </w:pPr>
    </w:p>
    <w:p w14:paraId="0DCAE25C" w14:textId="6BC9821A" w:rsidR="00C066F4" w:rsidRDefault="00C066F4" w:rsidP="00C066F4">
      <w:pPr>
        <w:rPr>
          <w:sz w:val="28"/>
        </w:rPr>
      </w:pPr>
    </w:p>
    <w:p w14:paraId="3B5AA62F" w14:textId="195F66EC" w:rsidR="00C066F4" w:rsidRDefault="00C066F4" w:rsidP="00C066F4">
      <w:pPr>
        <w:rPr>
          <w:sz w:val="28"/>
        </w:rPr>
      </w:pPr>
    </w:p>
    <w:p w14:paraId="3AA77058" w14:textId="77777777" w:rsidR="00C066F4" w:rsidRDefault="00C066F4" w:rsidP="00C066F4">
      <w:pPr>
        <w:rPr>
          <w:sz w:val="28"/>
        </w:rPr>
      </w:pPr>
    </w:p>
    <w:p w14:paraId="448DA73A" w14:textId="77777777" w:rsidR="00C066F4" w:rsidRDefault="00C066F4" w:rsidP="00C066F4">
      <w:pPr>
        <w:rPr>
          <w:sz w:val="28"/>
        </w:rPr>
      </w:pPr>
    </w:p>
    <w:p w14:paraId="2E463B15" w14:textId="77777777" w:rsidR="00C066F4" w:rsidRDefault="00C066F4" w:rsidP="00C066F4">
      <w:pPr>
        <w:pStyle w:val="ListParagraph"/>
        <w:numPr>
          <w:ilvl w:val="0"/>
          <w:numId w:val="12"/>
        </w:numPr>
        <w:rPr>
          <w:rFonts w:asciiTheme="minorHAnsi" w:hAnsiTheme="minorHAnsi"/>
          <w:sz w:val="28"/>
        </w:rPr>
      </w:pPr>
    </w:p>
    <w:p w14:paraId="3F26EB80" w14:textId="77777777" w:rsidR="00C066F4" w:rsidRDefault="00C066F4" w:rsidP="00C066F4">
      <w:pPr>
        <w:pStyle w:val="ListParagraph"/>
        <w:ind w:left="900"/>
        <w:rPr>
          <w:rFonts w:asciiTheme="minorHAnsi" w:hAnsiTheme="minorHAnsi"/>
          <w:sz w:val="28"/>
        </w:rPr>
      </w:pPr>
    </w:p>
    <w:p w14:paraId="54A65407" w14:textId="5CF9320B" w:rsidR="00C066F4" w:rsidRPr="00A21A86" w:rsidRDefault="00A21A86" w:rsidP="00EB535D">
      <w:pPr>
        <w:ind w:left="540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>14.</w:t>
      </w:r>
      <w:r w:rsidRPr="00A21A86">
        <w:rPr>
          <w:rFonts w:asciiTheme="minorHAnsi" w:hAnsiTheme="minorHAnsi"/>
          <w:sz w:val="28"/>
        </w:rPr>
        <w:t xml:space="preserve"> </w:t>
      </w:r>
      <w:r w:rsidR="00EB535D">
        <w:rPr>
          <w:rFonts w:asciiTheme="minorHAnsi" w:hAnsiTheme="minorHAnsi"/>
          <w:sz w:val="28"/>
        </w:rPr>
        <w:t xml:space="preserve"> </w:t>
      </w:r>
      <w:r w:rsidRPr="00A21A86">
        <w:rPr>
          <w:rFonts w:asciiTheme="minorHAnsi" w:hAnsiTheme="minorHAnsi"/>
          <w:sz w:val="28"/>
        </w:rPr>
        <w:t>Employee</w:t>
      </w:r>
      <w:r w:rsidR="00C066F4" w:rsidRPr="00A21A86">
        <w:rPr>
          <w:rFonts w:asciiTheme="minorHAnsi" w:hAnsiTheme="minorHAnsi"/>
          <w:sz w:val="28"/>
        </w:rPr>
        <w:t xml:space="preserve"> has to select Overall Self Rating for the assessment year</w:t>
      </w:r>
    </w:p>
    <w:p w14:paraId="5D4FD564" w14:textId="77777777" w:rsidR="00EB535D" w:rsidRDefault="00EB535D" w:rsidP="00EB535D">
      <w:pPr>
        <w:pStyle w:val="ListParagraph"/>
        <w:ind w:left="780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   </w:t>
      </w:r>
      <w:r w:rsidR="00C066F4" w:rsidRPr="00C066F4">
        <w:rPr>
          <w:rFonts w:asciiTheme="minorHAnsi" w:hAnsiTheme="minorHAnsi"/>
          <w:sz w:val="28"/>
        </w:rPr>
        <w:t xml:space="preserve">Individual’s Performance Assessment details would be displayed on </w:t>
      </w:r>
    </w:p>
    <w:p w14:paraId="092DF23F" w14:textId="2B3163DD" w:rsidR="00A21A86" w:rsidRPr="00EB535D" w:rsidRDefault="00EB535D" w:rsidP="00EB535D">
      <w:pPr>
        <w:pStyle w:val="ListParagraph"/>
        <w:ind w:left="780"/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  </w:t>
      </w:r>
      <w:proofErr w:type="gramStart"/>
      <w:r w:rsidR="00C066F4" w:rsidRPr="00EB535D">
        <w:rPr>
          <w:rFonts w:asciiTheme="minorHAnsi" w:hAnsiTheme="minorHAnsi"/>
          <w:sz w:val="28"/>
        </w:rPr>
        <w:t>click</w:t>
      </w:r>
      <w:proofErr w:type="gramEnd"/>
      <w:r w:rsidR="00C066F4" w:rsidRPr="00EB535D">
        <w:rPr>
          <w:rFonts w:asciiTheme="minorHAnsi" w:hAnsiTheme="minorHAnsi"/>
          <w:sz w:val="28"/>
        </w:rPr>
        <w:t xml:space="preserve"> of icon highlighted.</w:t>
      </w:r>
    </w:p>
    <w:p w14:paraId="218EF6B2" w14:textId="76C045D1" w:rsidR="00C066F4" w:rsidRPr="00C066F4" w:rsidRDefault="00B72602" w:rsidP="00C066F4">
      <w:pPr>
        <w:pStyle w:val="ListParagraph"/>
        <w:ind w:left="780"/>
        <w:rPr>
          <w:sz w:val="28"/>
        </w:rPr>
      </w:pPr>
      <w:r w:rsidRPr="00B72602">
        <w:rPr>
          <w:rFonts w:asciiTheme="minorHAnsi" w:hAnsiTheme="minorHAnsi"/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463193" wp14:editId="4CD5BB06">
                <wp:simplePos x="0" y="0"/>
                <wp:positionH relativeFrom="column">
                  <wp:posOffset>483907</wp:posOffset>
                </wp:positionH>
                <wp:positionV relativeFrom="paragraph">
                  <wp:posOffset>1068294</wp:posOffset>
                </wp:positionV>
                <wp:extent cx="2483893" cy="327546"/>
                <wp:effectExtent l="19050" t="19050" r="12065" b="15875"/>
                <wp:wrapNone/>
                <wp:docPr id="2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3893" cy="3275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5E52BF6" id="Rectangle 5" o:spid="_x0000_s1026" style="position:absolute;margin-left:38.1pt;margin-top:84.1pt;width:195.6pt;height:25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" filled="f" strokecolor="red" strokeweight="2.25pt"/>
            </w:pict>
          </mc:Fallback>
        </mc:AlternateContent>
      </w:r>
      <w:r w:rsidR="00A21A86" w:rsidRPr="00A21A86">
        <w:rPr>
          <w:rFonts w:asciiTheme="minorHAnsi" w:hAnsiTheme="minorHAnsi"/>
          <w:b/>
          <w:sz w:val="28"/>
          <w:lang w:val="en-US"/>
        </w:rPr>
        <w:t xml:space="preserve"> </w:t>
      </w:r>
      <w:r w:rsidR="00A21A86" w:rsidRPr="003A0E99">
        <w:rPr>
          <w:rFonts w:asciiTheme="minorHAnsi" w:hAnsiTheme="minorHAnsi"/>
          <w:b/>
          <w:noProof/>
          <w:sz w:val="28"/>
          <w:lang w:val="en-US"/>
        </w:rPr>
        <w:drawing>
          <wp:inline distT="0" distB="0" distL="0" distR="0" wp14:anchorId="4C9B9D44" wp14:editId="4136950C">
            <wp:extent cx="5733415" cy="2657139"/>
            <wp:effectExtent l="0" t="0" r="635" b="0"/>
            <wp:docPr id="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600" cy="26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965" w:type="dxa"/>
        <w:tblInd w:w="-185" w:type="dxa"/>
        <w:tblLook w:val="0000" w:firstRow="0" w:lastRow="0" w:firstColumn="0" w:lastColumn="0" w:noHBand="0" w:noVBand="0"/>
      </w:tblPr>
      <w:tblGrid>
        <w:gridCol w:w="9965"/>
      </w:tblGrid>
      <w:tr w:rsidR="002978F1" w14:paraId="33168372" w14:textId="77777777" w:rsidTr="00B72602">
        <w:trPr>
          <w:trHeight w:val="7486"/>
        </w:trPr>
        <w:tc>
          <w:tcPr>
            <w:tcW w:w="9965" w:type="dxa"/>
          </w:tcPr>
          <w:p w14:paraId="3DE50BEE" w14:textId="7A695BE9" w:rsidR="003A0E99" w:rsidRPr="003A0E99" w:rsidRDefault="003A0E99" w:rsidP="003A0E99">
            <w:pPr>
              <w:pStyle w:val="ListParagraph"/>
              <w:ind w:left="900"/>
              <w:rPr>
                <w:rFonts w:asciiTheme="minorHAnsi" w:hAnsiTheme="minorHAnsi"/>
                <w:b/>
                <w:sz w:val="28"/>
              </w:rPr>
            </w:pPr>
            <w:r w:rsidRPr="003A0E99">
              <w:rPr>
                <w:noProof/>
                <w:lang w:val="en-US"/>
              </w:rPr>
              <w:lastRenderedPageBreak/>
              <w:t xml:space="preserve"> </w:t>
            </w:r>
          </w:p>
          <w:p w14:paraId="669F8EDF" w14:textId="77777777" w:rsidR="003A0E99" w:rsidRDefault="003A0E99" w:rsidP="003A0E99">
            <w:pPr>
              <w:pStyle w:val="ListParagraph"/>
              <w:ind w:left="900"/>
              <w:rPr>
                <w:rFonts w:asciiTheme="minorHAnsi" w:hAnsiTheme="minorHAnsi"/>
                <w:b/>
                <w:sz w:val="28"/>
              </w:rPr>
            </w:pPr>
          </w:p>
          <w:p w14:paraId="1CE8DDD1" w14:textId="77777777" w:rsidR="003A0E99" w:rsidRPr="003A0E99" w:rsidRDefault="003A0E99" w:rsidP="003A0E99">
            <w:pPr>
              <w:pStyle w:val="ListParagraph"/>
              <w:ind w:left="900"/>
              <w:rPr>
                <w:rFonts w:asciiTheme="minorHAnsi" w:hAnsiTheme="minorHAnsi"/>
                <w:b/>
                <w:sz w:val="28"/>
              </w:rPr>
            </w:pPr>
          </w:p>
          <w:p w14:paraId="5D1CB114" w14:textId="77777777" w:rsidR="00EB535D" w:rsidRPr="00EB535D" w:rsidRDefault="00EB535D" w:rsidP="00A21A86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 </w:t>
            </w:r>
            <w:r w:rsidR="003D3FE7" w:rsidRPr="00A21A86">
              <w:rPr>
                <w:rFonts w:asciiTheme="minorHAnsi" w:hAnsiTheme="minorHAnsi"/>
                <w:sz w:val="28"/>
              </w:rPr>
              <w:t xml:space="preserve">Employee has to enter “Details of Achievement on KRA” and “Over all </w:t>
            </w:r>
          </w:p>
          <w:p w14:paraId="33168370" w14:textId="244DBF32" w:rsidR="002978F1" w:rsidRPr="00B72602" w:rsidRDefault="00EB535D" w:rsidP="00EB535D">
            <w:pPr>
              <w:pStyle w:val="ListParagraph"/>
              <w:ind w:left="900"/>
              <w:rPr>
                <w:rFonts w:asciiTheme="minorHAnsi" w:hAnsiTheme="minorHAnsi"/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 </w:t>
            </w:r>
            <w:proofErr w:type="spellStart"/>
            <w:r w:rsidR="003D3FE7" w:rsidRPr="00A21A86">
              <w:rPr>
                <w:rFonts w:asciiTheme="minorHAnsi" w:hAnsiTheme="minorHAnsi"/>
                <w:sz w:val="28"/>
              </w:rPr>
              <w:t>Self rating</w:t>
            </w:r>
            <w:proofErr w:type="spellEnd"/>
            <w:r w:rsidR="003D3FE7" w:rsidRPr="00A21A86">
              <w:rPr>
                <w:rFonts w:asciiTheme="minorHAnsi" w:hAnsiTheme="minorHAnsi"/>
                <w:sz w:val="28"/>
              </w:rPr>
              <w:t>” for each KRA item. Click on Key Result Areas</w:t>
            </w:r>
          </w:p>
          <w:p w14:paraId="69225C5E" w14:textId="77777777" w:rsidR="00B72602" w:rsidRPr="00A21A86" w:rsidRDefault="00B72602" w:rsidP="00B72602">
            <w:pPr>
              <w:pStyle w:val="ListParagraph"/>
              <w:ind w:left="900"/>
              <w:rPr>
                <w:rFonts w:asciiTheme="minorHAnsi" w:hAnsiTheme="minorHAnsi"/>
                <w:b/>
                <w:sz w:val="28"/>
              </w:rPr>
            </w:pPr>
          </w:p>
          <w:p w14:paraId="33168371" w14:textId="119B65CB" w:rsidR="002978F1" w:rsidRDefault="00A21A86" w:rsidP="00DA6C64">
            <w:pPr>
              <w:pStyle w:val="ListParagraph"/>
              <w:ind w:left="780"/>
              <w:rPr>
                <w:sz w:val="28"/>
              </w:rPr>
            </w:pPr>
            <w:r w:rsidRPr="003A0E99">
              <w:rPr>
                <w:rFonts w:asciiTheme="minorHAnsi" w:hAnsiTheme="minorHAnsi"/>
                <w:b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96AB132" wp14:editId="69BC5860">
                      <wp:simplePos x="0" y="0"/>
                      <wp:positionH relativeFrom="column">
                        <wp:posOffset>436918</wp:posOffset>
                      </wp:positionH>
                      <wp:positionV relativeFrom="paragraph">
                        <wp:posOffset>738169</wp:posOffset>
                      </wp:positionV>
                      <wp:extent cx="2483893" cy="327546"/>
                      <wp:effectExtent l="19050" t="19050" r="12065" b="15875"/>
                      <wp:wrapNone/>
                      <wp:docPr id="214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3893" cy="327546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C99EC6" id="Rectangle 5" o:spid="_x0000_s1026" style="position:absolute;margin-left:34.4pt;margin-top:58.1pt;width:195.6pt;height:25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" filled="f" strokecolor="red" strokeweight="2.25pt"/>
                  </w:pict>
                </mc:Fallback>
              </mc:AlternateContent>
            </w:r>
            <w:r w:rsidR="001E6D9D" w:rsidRPr="001E6D9D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AA2838" wp14:editId="1A292204">
                      <wp:simplePos x="0" y="0"/>
                      <wp:positionH relativeFrom="column">
                        <wp:posOffset>1152680</wp:posOffset>
                      </wp:positionH>
                      <wp:positionV relativeFrom="paragraph">
                        <wp:posOffset>1589182</wp:posOffset>
                      </wp:positionV>
                      <wp:extent cx="551935" cy="590378"/>
                      <wp:effectExtent l="38100" t="19050" r="19685" b="38735"/>
                      <wp:wrapNone/>
                      <wp:docPr id="2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1935" cy="59037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A5E81" id="Straight Arrow Connector 4" o:spid="_x0000_s1026" type="#_x0000_t32" style="position:absolute;margin-left:90.75pt;margin-top:125.15pt;width:43.45pt;height:46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" strokecolor="red" strokeweight="2.25pt">
                      <v:stroke endarrow="block"/>
                    </v:shape>
                  </w:pict>
                </mc:Fallback>
              </mc:AlternateContent>
            </w:r>
            <w:r w:rsidR="003A0E99">
              <w:object w:dxaOrig="17055" w:dyaOrig="6345" w14:anchorId="4CE48A60">
                <v:shape id="_x0000_i1027" type="#_x0000_t75" style="width:416.15pt;height:258.9pt" o:ole="">
                  <v:imagedata r:id="rId23" o:title=""/>
                </v:shape>
                <o:OLEObject Type="Embed" ProgID="PBrush" ShapeID="_x0000_i1027" DrawAspect="Content" ObjectID="_1581767923" r:id="rId35"/>
              </w:object>
            </w:r>
          </w:p>
        </w:tc>
      </w:tr>
    </w:tbl>
    <w:p w14:paraId="042EF2D7" w14:textId="20D0DA39" w:rsidR="00423CD1" w:rsidRPr="00B72602" w:rsidRDefault="00EB535D" w:rsidP="00B72602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  <w:sz w:val="28"/>
        </w:rPr>
      </w:pPr>
      <w:r>
        <w:rPr>
          <w:rFonts w:asciiTheme="minorHAnsi" w:hAnsiTheme="minorHAnsi"/>
          <w:sz w:val="28"/>
        </w:rPr>
        <w:t xml:space="preserve">  </w:t>
      </w:r>
      <w:r w:rsidR="003D3FE7" w:rsidRPr="00B72602">
        <w:rPr>
          <w:rFonts w:asciiTheme="minorHAnsi" w:hAnsiTheme="minorHAnsi"/>
          <w:sz w:val="28"/>
        </w:rPr>
        <w:t>Enter Details of Achievement on KRA &amp; Key Result Areas for the selected KRA</w:t>
      </w:r>
    </w:p>
    <w:p w14:paraId="1826E099" w14:textId="32D9D648" w:rsidR="00423CD1" w:rsidRPr="001E6D9D" w:rsidRDefault="003D3FE7" w:rsidP="00B72602">
      <w:pPr>
        <w:pStyle w:val="ListParagraph"/>
        <w:numPr>
          <w:ilvl w:val="0"/>
          <w:numId w:val="31"/>
        </w:numPr>
        <w:tabs>
          <w:tab w:val="clear" w:pos="720"/>
          <w:tab w:val="num" w:pos="1620"/>
        </w:tabs>
        <w:ind w:left="1620"/>
        <w:jc w:val="both"/>
        <w:rPr>
          <w:rFonts w:asciiTheme="minorHAnsi" w:hAnsiTheme="minorHAnsi"/>
          <w:sz w:val="28"/>
        </w:rPr>
      </w:pPr>
      <w:r w:rsidRPr="001E6D9D">
        <w:rPr>
          <w:rFonts w:asciiTheme="minorHAnsi" w:hAnsiTheme="minorHAnsi"/>
          <w:sz w:val="28"/>
        </w:rPr>
        <w:t xml:space="preserve">Select Over All Self Rating from dropdown for the KRA </w:t>
      </w:r>
    </w:p>
    <w:p w14:paraId="268313CB" w14:textId="0910760F" w:rsidR="00423CD1" w:rsidRPr="001E6D9D" w:rsidRDefault="003D3FE7" w:rsidP="00B72602">
      <w:pPr>
        <w:pStyle w:val="ListParagraph"/>
        <w:numPr>
          <w:ilvl w:val="0"/>
          <w:numId w:val="31"/>
        </w:numPr>
        <w:tabs>
          <w:tab w:val="clear" w:pos="720"/>
          <w:tab w:val="num" w:pos="1620"/>
        </w:tabs>
        <w:ind w:left="1620"/>
        <w:jc w:val="both"/>
        <w:rPr>
          <w:rFonts w:asciiTheme="minorHAnsi" w:hAnsiTheme="minorHAnsi"/>
          <w:sz w:val="28"/>
        </w:rPr>
      </w:pPr>
      <w:r w:rsidRPr="001E6D9D">
        <w:rPr>
          <w:rFonts w:asciiTheme="minorHAnsi" w:hAnsiTheme="minorHAnsi"/>
          <w:sz w:val="28"/>
        </w:rPr>
        <w:t xml:space="preserve">Click on ‘Save &amp; Close’ button to save Details of Achievement on KRA against selected Category. </w:t>
      </w:r>
    </w:p>
    <w:p w14:paraId="33168376" w14:textId="7CE9E115" w:rsidR="002978F1" w:rsidRPr="001E6D9D" w:rsidRDefault="001E6D9D" w:rsidP="00B72602">
      <w:pPr>
        <w:pStyle w:val="ListParagraph"/>
        <w:ind w:left="1620"/>
        <w:jc w:val="both"/>
        <w:rPr>
          <w:rFonts w:asciiTheme="minorHAnsi" w:hAnsiTheme="minorHAnsi"/>
          <w:sz w:val="28"/>
        </w:rPr>
      </w:pPr>
      <w:r w:rsidRPr="001E6D9D">
        <w:rPr>
          <w:rFonts w:asciiTheme="minorHAnsi" w:hAnsiTheme="minorHAnsi"/>
          <w:sz w:val="28"/>
        </w:rPr>
        <w:t>Similarly enter Details of Achievements rest of categories &amp; Key Result Areas</w:t>
      </w:r>
    </w:p>
    <w:p w14:paraId="33168377" w14:textId="2B711682"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14:paraId="33168378" w14:textId="2C79443B" w:rsidR="008D3E0D" w:rsidRDefault="00B72602" w:rsidP="002978F1">
      <w:pPr>
        <w:pStyle w:val="ListParagraph"/>
        <w:rPr>
          <w:rFonts w:asciiTheme="minorHAnsi" w:hAnsiTheme="minorHAnsi"/>
          <w:b/>
          <w:sz w:val="28"/>
        </w:rPr>
      </w:pPr>
      <w:r w:rsidRPr="00B72602">
        <w:rPr>
          <w:rFonts w:asciiTheme="minorHAnsi" w:hAnsiTheme="minorHAnsi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602CEA" wp14:editId="4DD601AE">
                <wp:simplePos x="0" y="0"/>
                <wp:positionH relativeFrom="column">
                  <wp:posOffset>591671</wp:posOffset>
                </wp:positionH>
                <wp:positionV relativeFrom="paragraph">
                  <wp:posOffset>1072029</wp:posOffset>
                </wp:positionV>
                <wp:extent cx="2850777" cy="860276"/>
                <wp:effectExtent l="0" t="0" r="26035" b="16510"/>
                <wp:wrapNone/>
                <wp:docPr id="2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777" cy="8602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5B7E8" id="Rectangle 2" o:spid="_x0000_s1026" style="position:absolute;margin-left:46.6pt;margin-top:84.4pt;width:224.45pt;height:6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" filled="f" strokecolor="red" strokeweight="2pt"/>
            </w:pict>
          </mc:Fallback>
        </mc:AlternateContent>
      </w:r>
      <w:r w:rsidR="001E6D9D">
        <w:rPr>
          <w:noProof/>
          <w:lang w:val="en-US"/>
        </w:rPr>
        <w:drawing>
          <wp:inline distT="0" distB="0" distL="0" distR="0" wp14:anchorId="3BC3817D" wp14:editId="7BCE302F">
            <wp:extent cx="5733415" cy="2016527"/>
            <wp:effectExtent l="0" t="0" r="635" b="3175"/>
            <wp:docPr id="3" name="Picture 3" descr="cid:image001.png@01D3B47A.48F3BF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3B47A.48F3BFA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1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8379" w14:textId="77777777"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14:paraId="3316837A" w14:textId="77777777" w:rsidR="008D3E0D" w:rsidRDefault="008D3E0D" w:rsidP="002978F1">
      <w:pPr>
        <w:pStyle w:val="ListParagraph"/>
        <w:rPr>
          <w:rFonts w:asciiTheme="minorHAnsi" w:hAnsiTheme="minorHAnsi"/>
          <w:b/>
          <w:sz w:val="28"/>
        </w:rPr>
      </w:pPr>
    </w:p>
    <w:p w14:paraId="3316837E" w14:textId="07507462" w:rsidR="002978F1" w:rsidRPr="00B72602" w:rsidRDefault="00EB535D" w:rsidP="00B72602">
      <w:pPr>
        <w:pStyle w:val="ListParagraph"/>
        <w:numPr>
          <w:ilvl w:val="0"/>
          <w:numId w:val="12"/>
        </w:numPr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sz w:val="28"/>
        </w:rPr>
        <w:lastRenderedPageBreak/>
        <w:t xml:space="preserve">  </w:t>
      </w:r>
      <w:r w:rsidR="001E6D9D" w:rsidRPr="00B72602">
        <w:rPr>
          <w:rFonts w:asciiTheme="minorHAnsi" w:hAnsiTheme="minorHAnsi"/>
          <w:sz w:val="28"/>
        </w:rPr>
        <w:t xml:space="preserve">Update Training </w:t>
      </w:r>
      <w:r w:rsidR="003A0E99" w:rsidRPr="00B72602">
        <w:rPr>
          <w:rFonts w:asciiTheme="minorHAnsi" w:hAnsiTheme="minorHAnsi"/>
          <w:sz w:val="28"/>
        </w:rPr>
        <w:t>status, review</w:t>
      </w:r>
      <w:r w:rsidR="001E6D9D" w:rsidRPr="00B72602">
        <w:rPr>
          <w:rFonts w:asciiTheme="minorHAnsi" w:hAnsiTheme="minorHAnsi"/>
          <w:sz w:val="28"/>
        </w:rPr>
        <w:t xml:space="preserve"> date and Save</w:t>
      </w:r>
    </w:p>
    <w:p w14:paraId="73F71AE5" w14:textId="77777777" w:rsidR="001E6D9D" w:rsidRPr="001E6D9D" w:rsidRDefault="001E6D9D" w:rsidP="001E6D9D">
      <w:pPr>
        <w:pStyle w:val="ListParagraph"/>
        <w:rPr>
          <w:rFonts w:asciiTheme="minorHAnsi" w:hAnsiTheme="minorHAnsi"/>
          <w:b/>
          <w:sz w:val="28"/>
        </w:rPr>
      </w:pPr>
    </w:p>
    <w:p w14:paraId="3316837F" w14:textId="029FD913" w:rsidR="002978F1" w:rsidRDefault="001E6D9D" w:rsidP="002978F1">
      <w:pPr>
        <w:pStyle w:val="ListParagraph"/>
        <w:rPr>
          <w:rFonts w:asciiTheme="minorHAnsi" w:hAnsiTheme="minorHAnsi"/>
          <w:b/>
          <w:sz w:val="28"/>
        </w:rPr>
      </w:pPr>
      <w:r w:rsidRPr="001E6D9D">
        <w:rPr>
          <w:rFonts w:asciiTheme="minorHAnsi" w:hAnsiTheme="minorHAnsi"/>
          <w:b/>
          <w:noProof/>
          <w:sz w:val="28"/>
          <w:lang w:val="en-US"/>
        </w:rPr>
        <w:drawing>
          <wp:inline distT="0" distB="0" distL="0" distR="0" wp14:anchorId="49576845" wp14:editId="3DB73845">
            <wp:extent cx="5733415" cy="2722245"/>
            <wp:effectExtent l="0" t="0" r="635" b="19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80D5" w14:textId="77777777" w:rsidR="001E6D9D" w:rsidRDefault="001E6D9D" w:rsidP="002978F1">
      <w:pPr>
        <w:pStyle w:val="ListParagraph"/>
        <w:rPr>
          <w:rFonts w:asciiTheme="minorHAnsi" w:hAnsiTheme="minorHAnsi"/>
          <w:b/>
          <w:sz w:val="28"/>
        </w:rPr>
      </w:pPr>
    </w:p>
    <w:p w14:paraId="411A4239" w14:textId="348D8581" w:rsidR="00423CD1" w:rsidRPr="00B72602" w:rsidRDefault="00EB535D" w:rsidP="00B72602">
      <w:pPr>
        <w:pStyle w:val="ListParagraph"/>
        <w:numPr>
          <w:ilvl w:val="0"/>
          <w:numId w:val="12"/>
        </w:numPr>
        <w:rPr>
          <w:rFonts w:asciiTheme="minorHAnsi" w:hAnsiTheme="minorHAnsi"/>
          <w:sz w:val="28"/>
          <w:lang w:val="en-US"/>
        </w:rPr>
      </w:pPr>
      <w:r>
        <w:rPr>
          <w:rFonts w:asciiTheme="minorHAnsi" w:hAnsiTheme="minorHAnsi"/>
          <w:sz w:val="28"/>
          <w:lang w:val="en-US"/>
        </w:rPr>
        <w:t xml:space="preserve">  </w:t>
      </w:r>
      <w:r w:rsidR="003D3FE7" w:rsidRPr="00B72602">
        <w:rPr>
          <w:rFonts w:asciiTheme="minorHAnsi" w:hAnsiTheme="minorHAnsi"/>
          <w:sz w:val="28"/>
          <w:lang w:val="en-US"/>
        </w:rPr>
        <w:t>Click On Next button after updating all the KRA item</w:t>
      </w:r>
    </w:p>
    <w:p w14:paraId="2CCAEA96" w14:textId="77777777" w:rsidR="00B72602" w:rsidRDefault="00B72602" w:rsidP="002978F1">
      <w:pPr>
        <w:pStyle w:val="ListParagraph"/>
        <w:rPr>
          <w:rFonts w:asciiTheme="minorHAnsi" w:hAnsiTheme="minorHAnsi"/>
          <w:b/>
          <w:sz w:val="28"/>
        </w:rPr>
      </w:pPr>
    </w:p>
    <w:p w14:paraId="3A45B0E3" w14:textId="00E0CD01" w:rsidR="001E6D9D" w:rsidRDefault="00B72602" w:rsidP="002978F1">
      <w:pPr>
        <w:pStyle w:val="ListParagraph"/>
        <w:rPr>
          <w:rFonts w:asciiTheme="minorHAnsi" w:hAnsiTheme="minorHAnsi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3C19C4CF" wp14:editId="713B6FE9">
            <wp:extent cx="5733415" cy="1029186"/>
            <wp:effectExtent l="0" t="0" r="635" b="0"/>
            <wp:docPr id="221" name="Picture 221" descr="cid:image001.png@01D3B47F.1018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3B47F.1018989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2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54F7" w14:textId="77777777" w:rsidR="001E6D9D" w:rsidRDefault="001E6D9D" w:rsidP="002978F1">
      <w:pPr>
        <w:pStyle w:val="ListParagraph"/>
        <w:rPr>
          <w:rFonts w:asciiTheme="minorHAnsi" w:hAnsiTheme="minorHAnsi"/>
          <w:b/>
          <w:sz w:val="28"/>
        </w:rPr>
      </w:pPr>
    </w:p>
    <w:p w14:paraId="7C757592" w14:textId="77777777" w:rsidR="001E6D9D" w:rsidRDefault="001E6D9D" w:rsidP="002978F1">
      <w:pPr>
        <w:pStyle w:val="ListParagraph"/>
        <w:rPr>
          <w:rFonts w:asciiTheme="minorHAnsi" w:hAnsiTheme="minorHAnsi"/>
          <w:b/>
          <w:sz w:val="28"/>
        </w:rPr>
      </w:pPr>
    </w:p>
    <w:p w14:paraId="412C6D2E" w14:textId="3365BAC7" w:rsidR="001E6D9D" w:rsidRDefault="001E6D9D" w:rsidP="00B72602">
      <w:pPr>
        <w:pStyle w:val="ListParagraph"/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b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BB366A" wp14:editId="6B264EED">
                <wp:simplePos x="0" y="0"/>
                <wp:positionH relativeFrom="column">
                  <wp:posOffset>5107391</wp:posOffset>
                </wp:positionH>
                <wp:positionV relativeFrom="paragraph">
                  <wp:posOffset>2281435</wp:posOffset>
                </wp:positionV>
                <wp:extent cx="189041" cy="337752"/>
                <wp:effectExtent l="0" t="38100" r="59055" b="247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041" cy="3377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8DC53" id="Straight Arrow Connector 17" o:spid="_x0000_s1026" type="#_x0000_t32" style="position:absolute;margin-left:402.15pt;margin-top:179.65pt;width:14.9pt;height:26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" strokecolor="red">
                <v:stroke endarrow="block"/>
              </v:shape>
            </w:pict>
          </mc:Fallback>
        </mc:AlternateContent>
      </w:r>
      <w:r w:rsidRPr="001E6D9D">
        <w:rPr>
          <w:rFonts w:asciiTheme="minorHAnsi" w:hAnsiTheme="minorHAnsi"/>
          <w:b/>
          <w:noProof/>
          <w:sz w:val="28"/>
          <w:lang w:val="en-US"/>
        </w:rPr>
        <w:drawing>
          <wp:inline distT="0" distB="0" distL="0" distR="0" wp14:anchorId="6FD98573" wp14:editId="4E28EAE4">
            <wp:extent cx="5733415" cy="2332990"/>
            <wp:effectExtent l="0" t="0" r="63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5C3C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60CB41B0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70A3D93F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58D23DB2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2EE2E53B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5180DF5A" w14:textId="77777777" w:rsidR="00B72602" w:rsidRDefault="00B72602" w:rsidP="00B72602">
      <w:pPr>
        <w:pStyle w:val="ListParagraph"/>
        <w:rPr>
          <w:rFonts w:asciiTheme="minorHAnsi" w:hAnsiTheme="minorHAnsi"/>
          <w:b/>
          <w:sz w:val="28"/>
        </w:rPr>
      </w:pPr>
    </w:p>
    <w:p w14:paraId="0EF88D9B" w14:textId="34477EA8" w:rsidR="00B72602" w:rsidRPr="00B72602" w:rsidRDefault="00EB535D" w:rsidP="0003655D">
      <w:pPr>
        <w:pStyle w:val="ListParagraph"/>
        <w:numPr>
          <w:ilvl w:val="0"/>
          <w:numId w:val="12"/>
        </w:numPr>
        <w:tabs>
          <w:tab w:val="left" w:pos="1051"/>
        </w:tabs>
        <w:jc w:val="both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  </w:t>
      </w:r>
      <w:r w:rsidR="001E6D9D" w:rsidRPr="00B72602">
        <w:rPr>
          <w:rFonts w:asciiTheme="minorHAnsi" w:hAnsiTheme="minorHAnsi"/>
          <w:sz w:val="28"/>
          <w:szCs w:val="28"/>
        </w:rPr>
        <w:t>Click on ‘Send For Final Sig</w:t>
      </w:r>
      <w:r w:rsidR="00B72602" w:rsidRPr="00B72602">
        <w:rPr>
          <w:rFonts w:asciiTheme="minorHAnsi" w:hAnsiTheme="minorHAnsi"/>
          <w:sz w:val="28"/>
          <w:szCs w:val="28"/>
        </w:rPr>
        <w:t xml:space="preserve">n Off’ after updating learning </w:t>
      </w:r>
      <w:r w:rsidR="001E6D9D" w:rsidRPr="00B72602">
        <w:rPr>
          <w:rFonts w:asciiTheme="minorHAnsi" w:hAnsiTheme="minorHAnsi"/>
          <w:sz w:val="28"/>
          <w:szCs w:val="28"/>
        </w:rPr>
        <w:t>plan/Additional Development input</w:t>
      </w:r>
    </w:p>
    <w:p w14:paraId="58054E25" w14:textId="77777777" w:rsidR="00B72602" w:rsidRPr="00B72602" w:rsidRDefault="00B72602" w:rsidP="0003655D">
      <w:pPr>
        <w:pStyle w:val="ListParagraph"/>
        <w:tabs>
          <w:tab w:val="left" w:pos="1051"/>
        </w:tabs>
        <w:ind w:left="900"/>
        <w:jc w:val="both"/>
        <w:rPr>
          <w:rFonts w:asciiTheme="minorHAnsi" w:hAnsiTheme="minorHAnsi"/>
        </w:rPr>
      </w:pPr>
    </w:p>
    <w:p w14:paraId="061EDD74" w14:textId="77777777" w:rsidR="00B72602" w:rsidRDefault="00B72602" w:rsidP="00B72602">
      <w:pPr>
        <w:tabs>
          <w:tab w:val="left" w:pos="1051"/>
        </w:tabs>
        <w:ind w:left="540"/>
      </w:pPr>
    </w:p>
    <w:p w14:paraId="5478EDCE" w14:textId="705D2835" w:rsidR="001E6D9D" w:rsidRDefault="001E6D9D" w:rsidP="00B72602">
      <w:pPr>
        <w:tabs>
          <w:tab w:val="left" w:pos="1051"/>
        </w:tabs>
        <w:ind w:left="540"/>
      </w:pPr>
      <w:r w:rsidRPr="001E6D9D">
        <w:rPr>
          <w:noProof/>
          <w:lang w:val="en-US"/>
        </w:rPr>
        <w:drawing>
          <wp:inline distT="0" distB="0" distL="0" distR="0" wp14:anchorId="4B9F88C7" wp14:editId="1630B710">
            <wp:extent cx="5733415" cy="2117124"/>
            <wp:effectExtent l="0" t="0" r="635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1488" cy="21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775" w14:textId="77777777" w:rsidR="00B72602" w:rsidRDefault="00B72602" w:rsidP="00B72602">
      <w:pPr>
        <w:pStyle w:val="ListParagraph"/>
      </w:pPr>
    </w:p>
    <w:p w14:paraId="6745CD00" w14:textId="3A86F747" w:rsidR="00623BAC" w:rsidRPr="00EB535D" w:rsidRDefault="00EB535D" w:rsidP="0003655D">
      <w:pPr>
        <w:pStyle w:val="ListParagraph"/>
        <w:numPr>
          <w:ilvl w:val="0"/>
          <w:numId w:val="12"/>
        </w:numPr>
        <w:tabs>
          <w:tab w:val="left" w:pos="1051"/>
        </w:tabs>
        <w:jc w:val="both"/>
        <w:rPr>
          <w:rFonts w:asciiTheme="minorHAnsi" w:hAnsiTheme="minorHAnsi"/>
          <w:sz w:val="28"/>
          <w:szCs w:val="28"/>
        </w:rPr>
      </w:pPr>
      <w:r>
        <w:rPr>
          <w:lang w:val="en-US"/>
        </w:rPr>
        <w:t xml:space="preserve">   </w:t>
      </w:r>
      <w:r w:rsidR="0003655D">
        <w:rPr>
          <w:lang w:val="en-US"/>
        </w:rPr>
        <w:t xml:space="preserve"> </w:t>
      </w:r>
      <w:r w:rsidR="00623BAC" w:rsidRPr="00EB535D">
        <w:rPr>
          <w:rFonts w:asciiTheme="minorHAnsi" w:hAnsiTheme="minorHAnsi"/>
          <w:sz w:val="28"/>
          <w:szCs w:val="28"/>
          <w:lang w:val="en-US"/>
        </w:rPr>
        <w:t>An Alert as well Email will be triggered to</w:t>
      </w:r>
      <w:r>
        <w:rPr>
          <w:rFonts w:asciiTheme="minorHAnsi" w:hAnsiTheme="minorHAnsi"/>
          <w:sz w:val="28"/>
          <w:szCs w:val="28"/>
          <w:lang w:val="en-US"/>
        </w:rPr>
        <w:t xml:space="preserve"> supervisor for Assessment   </w:t>
      </w:r>
      <w:r w:rsidR="0003655D" w:rsidRPr="00EB535D">
        <w:rPr>
          <w:rFonts w:asciiTheme="minorHAnsi" w:hAnsiTheme="minorHAnsi"/>
          <w:sz w:val="28"/>
          <w:szCs w:val="28"/>
          <w:lang w:val="en-US"/>
        </w:rPr>
        <w:t xml:space="preserve">Sign </w:t>
      </w:r>
      <w:r w:rsidR="00623BAC" w:rsidRPr="00EB535D">
        <w:rPr>
          <w:rFonts w:asciiTheme="minorHAnsi" w:hAnsiTheme="minorHAnsi"/>
          <w:sz w:val="28"/>
          <w:szCs w:val="28"/>
          <w:lang w:val="en-US"/>
        </w:rPr>
        <w:t>Off.</w:t>
      </w:r>
    </w:p>
    <w:p w14:paraId="6B3AA09A" w14:textId="4ED15867" w:rsidR="001E6D9D" w:rsidRDefault="0003655D" w:rsidP="00623BAC">
      <w:pPr>
        <w:tabs>
          <w:tab w:val="left" w:pos="1051"/>
        </w:tabs>
      </w:pPr>
      <w:r w:rsidRPr="0003655D">
        <w:rPr>
          <w:rFonts w:asciiTheme="minorHAnsi" w:hAnsi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0ADC54A2" wp14:editId="2BD13A27">
            <wp:simplePos x="0" y="0"/>
            <wp:positionH relativeFrom="margin">
              <wp:posOffset>32273</wp:posOffset>
            </wp:positionH>
            <wp:positionV relativeFrom="paragraph">
              <wp:posOffset>172048</wp:posOffset>
            </wp:positionV>
            <wp:extent cx="5726827" cy="1602889"/>
            <wp:effectExtent l="0" t="0" r="7620" b="0"/>
            <wp:wrapNone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9029" cy="160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3BAC" w:rsidRPr="00623BAC">
        <w:rPr>
          <w:noProof/>
          <w:lang w:val="en-US"/>
        </w:rPr>
        <w:drawing>
          <wp:inline distT="0" distB="0" distL="0" distR="0" wp14:anchorId="023801E8" wp14:editId="74D3F70A">
            <wp:extent cx="5733415" cy="1190625"/>
            <wp:effectExtent l="0" t="0" r="635" b="952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F29F" w14:textId="77777777" w:rsidR="0003655D" w:rsidRDefault="0003655D" w:rsidP="00623BAC">
      <w:pPr>
        <w:tabs>
          <w:tab w:val="left" w:pos="1051"/>
        </w:tabs>
      </w:pPr>
    </w:p>
    <w:p w14:paraId="5E57C1B5" w14:textId="77777777" w:rsidR="0003655D" w:rsidRDefault="0003655D" w:rsidP="00623BAC">
      <w:pPr>
        <w:tabs>
          <w:tab w:val="left" w:pos="1051"/>
        </w:tabs>
      </w:pPr>
    </w:p>
    <w:p w14:paraId="4D930F3B" w14:textId="77777777" w:rsidR="00623BAC" w:rsidRDefault="00623BAC" w:rsidP="00623BAC">
      <w:pPr>
        <w:tabs>
          <w:tab w:val="left" w:pos="1051"/>
        </w:tabs>
      </w:pPr>
    </w:p>
    <w:p w14:paraId="02F9677A" w14:textId="3A11C25E" w:rsidR="00623BAC" w:rsidRDefault="00623BAC" w:rsidP="00623BAC">
      <w:pPr>
        <w:tabs>
          <w:tab w:val="left" w:pos="1051"/>
        </w:tabs>
      </w:pPr>
      <w:r w:rsidRPr="00623BAC">
        <w:rPr>
          <w:noProof/>
          <w:lang w:val="en-US"/>
        </w:rPr>
        <w:drawing>
          <wp:inline distT="0" distB="0" distL="0" distR="0" wp14:anchorId="565A6CFC" wp14:editId="60EB9886">
            <wp:extent cx="5578534" cy="1602890"/>
            <wp:effectExtent l="0" t="0" r="3175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5045" cy="1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EC8" w14:textId="77777777" w:rsidR="00D0005E" w:rsidRDefault="00D0005E" w:rsidP="00623BAC">
      <w:pPr>
        <w:tabs>
          <w:tab w:val="left" w:pos="1051"/>
        </w:tabs>
      </w:pPr>
    </w:p>
    <w:p w14:paraId="23E7ECAB" w14:textId="77777777" w:rsidR="003A0E99" w:rsidRDefault="003A0E99" w:rsidP="00623BAC">
      <w:pPr>
        <w:tabs>
          <w:tab w:val="left" w:pos="1051"/>
        </w:tabs>
      </w:pPr>
    </w:p>
    <w:p w14:paraId="136F2B79" w14:textId="77777777" w:rsidR="003A0E99" w:rsidRDefault="003A0E99" w:rsidP="00623BAC">
      <w:pPr>
        <w:tabs>
          <w:tab w:val="left" w:pos="1051"/>
        </w:tabs>
      </w:pPr>
    </w:p>
    <w:p w14:paraId="2AE38225" w14:textId="77777777" w:rsidR="003A0E99" w:rsidRDefault="003A0E99" w:rsidP="00623BAC">
      <w:pPr>
        <w:tabs>
          <w:tab w:val="left" w:pos="1051"/>
        </w:tabs>
      </w:pPr>
    </w:p>
    <w:p w14:paraId="7129E655" w14:textId="77777777" w:rsidR="0003655D" w:rsidRDefault="0003655D" w:rsidP="00623BAC">
      <w:pPr>
        <w:tabs>
          <w:tab w:val="left" w:pos="1051"/>
        </w:tabs>
      </w:pPr>
    </w:p>
    <w:p w14:paraId="6773D780" w14:textId="203F3414" w:rsidR="00D0005E" w:rsidRPr="00EB535D" w:rsidRDefault="00EB535D" w:rsidP="00EB535D">
      <w:pPr>
        <w:pStyle w:val="ListParagraph"/>
        <w:numPr>
          <w:ilvl w:val="0"/>
          <w:numId w:val="12"/>
        </w:numPr>
        <w:tabs>
          <w:tab w:val="left" w:pos="1051"/>
        </w:tabs>
        <w:rPr>
          <w:rFonts w:asciiTheme="minorHAnsi" w:hAnsiTheme="minorHAnsi"/>
          <w:sz w:val="28"/>
          <w:szCs w:val="28"/>
          <w:lang w:val="en-US"/>
        </w:rPr>
      </w:pPr>
      <w:r>
        <w:rPr>
          <w:rFonts w:asciiTheme="minorHAnsi" w:hAnsiTheme="minorHAnsi"/>
          <w:sz w:val="28"/>
          <w:szCs w:val="28"/>
          <w:lang w:val="en-US"/>
        </w:rPr>
        <w:lastRenderedPageBreak/>
        <w:t xml:space="preserve">  </w:t>
      </w:r>
      <w:r w:rsidR="00D0005E" w:rsidRPr="00EB535D">
        <w:rPr>
          <w:rFonts w:asciiTheme="minorHAnsi" w:hAnsiTheme="minorHAnsi"/>
          <w:sz w:val="28"/>
          <w:szCs w:val="28"/>
          <w:lang w:val="en-US"/>
        </w:rPr>
        <w:t>New KRA for current Project</w:t>
      </w:r>
    </w:p>
    <w:p w14:paraId="42C3F58D" w14:textId="77777777" w:rsidR="00423CD1" w:rsidRPr="00EB535D" w:rsidRDefault="003D3FE7" w:rsidP="00D04356">
      <w:pPr>
        <w:numPr>
          <w:ilvl w:val="0"/>
          <w:numId w:val="40"/>
        </w:numPr>
        <w:tabs>
          <w:tab w:val="left" w:pos="1051"/>
        </w:tabs>
        <w:jc w:val="both"/>
        <w:rPr>
          <w:sz w:val="24"/>
          <w:lang w:val="en-US"/>
        </w:rPr>
      </w:pPr>
      <w:r w:rsidRPr="00EB535D">
        <w:rPr>
          <w:sz w:val="24"/>
          <w:lang w:val="en-US"/>
        </w:rPr>
        <w:t>Click on KRA Setting/Performance Assessment link.</w:t>
      </w:r>
    </w:p>
    <w:p w14:paraId="72AFFE28" w14:textId="77777777" w:rsidR="00423CD1" w:rsidRPr="00EB535D" w:rsidRDefault="003D3FE7" w:rsidP="00D04356">
      <w:pPr>
        <w:numPr>
          <w:ilvl w:val="0"/>
          <w:numId w:val="40"/>
        </w:numPr>
        <w:tabs>
          <w:tab w:val="left" w:pos="1051"/>
        </w:tabs>
        <w:jc w:val="both"/>
        <w:rPr>
          <w:sz w:val="24"/>
          <w:lang w:val="en-US"/>
        </w:rPr>
      </w:pPr>
      <w:r w:rsidRPr="00EB535D">
        <w:rPr>
          <w:sz w:val="24"/>
          <w:lang w:val="en-US"/>
        </w:rPr>
        <w:t>Rollout / open  the next dropdown highlighted ‘Add / View individual Performance KRAs’</w:t>
      </w:r>
    </w:p>
    <w:p w14:paraId="64B63FDC" w14:textId="77777777" w:rsidR="00423CD1" w:rsidRPr="00EB535D" w:rsidRDefault="003D3FE7" w:rsidP="00D04356">
      <w:pPr>
        <w:numPr>
          <w:ilvl w:val="0"/>
          <w:numId w:val="40"/>
        </w:numPr>
        <w:tabs>
          <w:tab w:val="left" w:pos="1051"/>
        </w:tabs>
        <w:jc w:val="both"/>
        <w:rPr>
          <w:sz w:val="24"/>
          <w:lang w:val="en-US"/>
        </w:rPr>
      </w:pPr>
      <w:r w:rsidRPr="00EB535D">
        <w:rPr>
          <w:sz w:val="24"/>
          <w:lang w:val="en-US"/>
        </w:rPr>
        <w:t>Copy previous KRAs: This will copy Previous KRA Category, Key Result Areas, Key Activities, Sub Weightage &amp; overall weightage.</w:t>
      </w:r>
    </w:p>
    <w:p w14:paraId="1E648F27" w14:textId="4F52A813" w:rsidR="00D0005E" w:rsidRDefault="00D0005E" w:rsidP="00623BAC">
      <w:pPr>
        <w:tabs>
          <w:tab w:val="left" w:pos="1051"/>
        </w:tabs>
      </w:pPr>
      <w:r w:rsidRPr="00D0005E">
        <w:rPr>
          <w:noProof/>
          <w:lang w:val="en-US"/>
        </w:rPr>
        <w:drawing>
          <wp:inline distT="0" distB="0" distL="0" distR="0" wp14:anchorId="3106AFA7" wp14:editId="688D6FD5">
            <wp:extent cx="1554990" cy="1467150"/>
            <wp:effectExtent l="0" t="0" r="7620" b="0"/>
            <wp:docPr id="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4990" cy="14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B0D4" w14:textId="77777777" w:rsidR="00D0005E" w:rsidRDefault="00D0005E" w:rsidP="00623BAC">
      <w:pPr>
        <w:tabs>
          <w:tab w:val="left" w:pos="1051"/>
        </w:tabs>
      </w:pPr>
    </w:p>
    <w:p w14:paraId="6BA00732" w14:textId="4AF2F7A2" w:rsidR="00D0005E" w:rsidRDefault="00D0005E" w:rsidP="00623BAC">
      <w:pPr>
        <w:tabs>
          <w:tab w:val="left" w:pos="1051"/>
        </w:tabs>
      </w:pPr>
      <w:r w:rsidRPr="00D0005E">
        <w:rPr>
          <w:noProof/>
          <w:lang w:val="en-US"/>
        </w:rPr>
        <w:drawing>
          <wp:inline distT="0" distB="0" distL="0" distR="0" wp14:anchorId="6612D23F" wp14:editId="2F96C0A8">
            <wp:extent cx="5733415" cy="2023110"/>
            <wp:effectExtent l="0" t="0" r="635" b="0"/>
            <wp:docPr id="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67E" w14:textId="77777777" w:rsidR="00D0005E" w:rsidRDefault="00D0005E" w:rsidP="00623BAC">
      <w:pPr>
        <w:tabs>
          <w:tab w:val="left" w:pos="1051"/>
        </w:tabs>
      </w:pPr>
    </w:p>
    <w:p w14:paraId="23314E3C" w14:textId="6AC4B49E" w:rsidR="00D0005E" w:rsidRPr="00EB535D" w:rsidRDefault="00D0005E" w:rsidP="00623BAC">
      <w:pPr>
        <w:tabs>
          <w:tab w:val="left" w:pos="1051"/>
        </w:tabs>
        <w:rPr>
          <w:rFonts w:asciiTheme="minorHAnsi" w:hAnsiTheme="minorHAnsi"/>
          <w:sz w:val="28"/>
          <w:szCs w:val="28"/>
          <w:lang w:val="en-US"/>
        </w:rPr>
      </w:pPr>
      <w:r w:rsidRPr="00EB535D">
        <w:rPr>
          <w:rFonts w:asciiTheme="minorHAnsi" w:hAnsiTheme="minorHAnsi"/>
          <w:sz w:val="28"/>
          <w:szCs w:val="28"/>
          <w:lang w:val="en-US"/>
        </w:rPr>
        <w:t>My PMS Records</w:t>
      </w:r>
    </w:p>
    <w:p w14:paraId="0BBCB52A" w14:textId="77777777" w:rsidR="00423CD1" w:rsidRPr="005A5B95" w:rsidRDefault="003D3FE7" w:rsidP="005A5B95">
      <w:pPr>
        <w:numPr>
          <w:ilvl w:val="0"/>
          <w:numId w:val="41"/>
        </w:numPr>
        <w:tabs>
          <w:tab w:val="left" w:pos="1051"/>
        </w:tabs>
        <w:jc w:val="both"/>
        <w:rPr>
          <w:sz w:val="24"/>
          <w:lang w:val="en-US"/>
        </w:rPr>
      </w:pPr>
      <w:r w:rsidRPr="005A5B95">
        <w:rPr>
          <w:sz w:val="24"/>
          <w:lang w:val="en-US"/>
        </w:rPr>
        <w:t>In Employee’s section Employee can see Performance Records through ‘My PMS Records’ link.</w:t>
      </w:r>
    </w:p>
    <w:p w14:paraId="1FF455B6" w14:textId="2623434B" w:rsidR="00D0005E" w:rsidRPr="001E6D9D" w:rsidRDefault="00D0005E" w:rsidP="00623BAC">
      <w:pPr>
        <w:tabs>
          <w:tab w:val="left" w:pos="1051"/>
        </w:tabs>
      </w:pPr>
      <w:r w:rsidRPr="00D0005E">
        <w:rPr>
          <w:noProof/>
          <w:lang w:val="en-US"/>
        </w:rPr>
        <w:drawing>
          <wp:inline distT="0" distB="0" distL="0" distR="0" wp14:anchorId="31D96731" wp14:editId="4A1782A8">
            <wp:extent cx="5733415" cy="1650365"/>
            <wp:effectExtent l="0" t="0" r="635" b="6985"/>
            <wp:docPr id="2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8380" w14:textId="77777777" w:rsidR="002978F1" w:rsidRPr="001A2D81" w:rsidRDefault="002978F1" w:rsidP="001A2D81">
      <w:pPr>
        <w:pStyle w:val="Heading1"/>
      </w:pPr>
      <w:bookmarkStart w:id="2" w:name="_Toc462045660"/>
      <w:r w:rsidRPr="001A2D81">
        <w:lastRenderedPageBreak/>
        <w:t>MANAGER’S SECTION</w:t>
      </w:r>
      <w:bookmarkEnd w:id="2"/>
    </w:p>
    <w:p w14:paraId="33168381" w14:textId="77777777"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p w14:paraId="33168382" w14:textId="77777777" w:rsidR="002978F1" w:rsidRDefault="002978F1" w:rsidP="002978F1">
      <w:pPr>
        <w:pStyle w:val="ListParagraph"/>
        <w:rPr>
          <w:rFonts w:asciiTheme="minorHAnsi" w:hAnsiTheme="minorHAnsi"/>
          <w:b/>
          <w:sz w:val="28"/>
        </w:rPr>
      </w:pPr>
    </w:p>
    <w:tbl>
      <w:tblPr>
        <w:tblStyle w:val="MajescoTabl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69"/>
      </w:tblGrid>
      <w:tr w:rsidR="002978F1" w14:paraId="33168386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6"/>
        </w:trPr>
        <w:tc>
          <w:tcPr>
            <w:tcW w:w="9169" w:type="dxa"/>
          </w:tcPr>
          <w:p w14:paraId="33168383" w14:textId="77777777" w:rsidR="002978F1" w:rsidRPr="00030594" w:rsidRDefault="002978F1" w:rsidP="00DA6C64">
            <w:pPr>
              <w:pStyle w:val="ListParagraph"/>
              <w:ind w:left="855"/>
              <w:rPr>
                <w:b/>
                <w:sz w:val="28"/>
              </w:rPr>
            </w:pPr>
          </w:p>
          <w:p w14:paraId="6F29A36D" w14:textId="77777777" w:rsidR="002978F1" w:rsidRPr="0003655D" w:rsidRDefault="002978F1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Manager receives an Alert as well as a mail when any employee mapped to them submits/edits/deletes their KRA/Learning Plan/Additional Development Input.</w:t>
            </w:r>
          </w:p>
          <w:p w14:paraId="33168385" w14:textId="436E1724" w:rsidR="0003655D" w:rsidRDefault="0003655D" w:rsidP="0003655D">
            <w:pPr>
              <w:pStyle w:val="ListParagraph"/>
              <w:spacing w:before="0" w:after="0" w:line="240" w:lineRule="auto"/>
              <w:ind w:left="900"/>
              <w:rPr>
                <w:b/>
                <w:sz w:val="28"/>
              </w:rPr>
            </w:pPr>
          </w:p>
        </w:tc>
      </w:tr>
      <w:tr w:rsidR="002978F1" w14:paraId="3316839D" w14:textId="77777777" w:rsidTr="00A21A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197"/>
        </w:trPr>
        <w:tc>
          <w:tcPr>
            <w:tcW w:w="9169" w:type="dxa"/>
          </w:tcPr>
          <w:p w14:paraId="33168388" w14:textId="77777777" w:rsidR="002978F1" w:rsidRDefault="002978F1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b/>
                <w:sz w:val="28"/>
              </w:rPr>
            </w:pPr>
            <w:r>
              <w:rPr>
                <w:rFonts w:asciiTheme="minorHAnsi" w:hAnsiTheme="minorHAnsi"/>
                <w:sz w:val="28"/>
              </w:rPr>
              <w:t xml:space="preserve"> To make the sign-off or request changes from the employee, manager have to go to their PMS portal and select ‘My Pending PMS </w:t>
            </w:r>
            <w:proofErr w:type="spellStart"/>
            <w:r>
              <w:rPr>
                <w:rFonts w:asciiTheme="minorHAnsi" w:hAnsiTheme="minorHAnsi"/>
                <w:sz w:val="28"/>
              </w:rPr>
              <w:t>SignOffs’</w:t>
            </w:r>
            <w:proofErr w:type="spellEnd"/>
          </w:p>
          <w:p w14:paraId="33168389" w14:textId="77777777" w:rsidR="002978F1" w:rsidRPr="001F108F" w:rsidRDefault="002978F1" w:rsidP="00DA6C64">
            <w:pPr>
              <w:pStyle w:val="ListParagraph"/>
              <w:ind w:left="855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33168484" wp14:editId="33168485">
                      <wp:simplePos x="0" y="0"/>
                      <wp:positionH relativeFrom="column">
                        <wp:posOffset>548773</wp:posOffset>
                      </wp:positionH>
                      <wp:positionV relativeFrom="paragraph">
                        <wp:posOffset>174625</wp:posOffset>
                      </wp:positionV>
                      <wp:extent cx="1524000" cy="2268855"/>
                      <wp:effectExtent l="38100" t="38100" r="95250" b="93345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4000" cy="2268855"/>
                                <a:chOff x="0" y="0"/>
                                <a:chExt cx="1524000" cy="22688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226885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148856" y="1095153"/>
                                  <a:ext cx="809625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5BB88F" id="Group 5" o:spid="_x0000_s1026" style="position:absolute;margin-left:43.2pt;margin-top:13.75pt;width:120pt;height:178.65pt;z-index:251667456" coordsize="15240,22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">
                      <v:shape id="Picture 2" o:spid="_x0000_s1027" type="#_x0000_t75" style="position:absolute;width:15240;height:22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1iBnDAAAA2gAAAA8AAABkcnMvZG93bnJldi54bWxEj0+LwjAUxO+C3yE8wYtoqodVqlFUEFwP&#10;Xfxz8fZonm21ealNVrvf3ggLHoeZ+Q0zWzSmFA+qXWFZwXAQgSBOrS44U3A6bvoTEM4jaywtk4I/&#10;crCYt1szjLV98p4eB5+JAGEXo4Lc+yqW0qU5GXQDWxEH72Jrgz7IOpO6xmeAm1KOouhLGiw4LORY&#10;0Tqn9Hb4NQomSXFttj09Ot93O/39s0oMjxOlup1mOQXhqfGf8H97qxWM4X0l3AA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WIGcMAAADaAAAADwAAAAAAAAAAAAAAAACf&#10;AgAAZHJzL2Rvd25yZXYueG1sUEsFBgAAAAAEAAQA9wAAAI8DAAAAAA==&#10;" strokeweight="3pt">
                        <v:stroke endcap="square"/>
                        <v:imagedata r:id="rId49" o:title=""/>
                        <v:shadow on="t" color="black" opacity="28180f" origin="-.5,-.5" offset=".74836mm,.74836mm"/>
                        <v:path arrowok="t"/>
                      </v:shape>
                      <v:rect id="Rectangle 8" o:spid="_x0000_s1028" style="position:absolute;left:1488;top:10951;width:8096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r9cEA&#10;AADaAAAADwAAAGRycy9kb3ducmV2LnhtbERPz2vCMBS+D/wfwht4EU0VHFKNMgTHDmOwbur10bw2&#10;1ealNrHW/fXLQdjx4/u92vS2Fh21vnKsYDpJQBDnTldcKvj53o0XIHxA1lg7JgV38rBZD55WmGp3&#10;4y/qslCKGMI+RQUmhCaV0ueGLPqJa4gjV7jWYoiwLaVu8RbDbS1nSfIiLVYcGww2tDWUn7OrVXBw&#10;F7sbmX2GxbG7FvO3j9/TZ67U8Ll/XYII1Id/8cP9rhXErfFKvAF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Uq/XBAAAA2gAAAA8AAAAAAAAAAAAAAAAAmAIAAGRycy9kb3du&#10;cmV2LnhtbFBLBQYAAAAABAAEAPUAAACGAwAAAAA=&#10;" fillcolor="#ff671b [3209]" stroked="f" strokeweight="2pt">
                        <v:fill opacity="24929f"/>
                      </v:rect>
                    </v:group>
                  </w:pict>
                </mc:Fallback>
              </mc:AlternateContent>
            </w:r>
          </w:p>
          <w:p w14:paraId="3316838A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8B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8C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8D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8E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8F" w14:textId="77777777" w:rsidR="002978F1" w:rsidRDefault="002978F1" w:rsidP="00DA6C64">
            <w:pPr>
              <w:ind w:left="135"/>
              <w:rPr>
                <w:b/>
                <w:sz w:val="28"/>
              </w:rPr>
            </w:pPr>
          </w:p>
          <w:p w14:paraId="33168390" w14:textId="77777777" w:rsidR="002978F1" w:rsidRDefault="002978F1" w:rsidP="00DA6C64">
            <w:pPr>
              <w:ind w:left="135"/>
              <w:rPr>
                <w:sz w:val="28"/>
              </w:rPr>
            </w:pPr>
          </w:p>
          <w:p w14:paraId="33168391" w14:textId="11D2F505" w:rsidR="002978F1" w:rsidRDefault="002978F1" w:rsidP="00DA6C64">
            <w:pPr>
              <w:ind w:left="135"/>
              <w:rPr>
                <w:sz w:val="28"/>
              </w:rPr>
            </w:pPr>
          </w:p>
          <w:p w14:paraId="33168392" w14:textId="650E79D6" w:rsidR="002978F1" w:rsidRDefault="00576C50" w:rsidP="00DA6C64">
            <w:pPr>
              <w:ind w:left="135"/>
              <w:rPr>
                <w:sz w:val="28"/>
              </w:rPr>
            </w:pPr>
            <w:r w:rsidRPr="002611E0">
              <w:rPr>
                <w:b/>
                <w:noProof/>
                <w:sz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33168486" wp14:editId="06F86E68">
                  <wp:simplePos x="0" y="0"/>
                  <wp:positionH relativeFrom="column">
                    <wp:posOffset>77185</wp:posOffset>
                  </wp:positionH>
                  <wp:positionV relativeFrom="paragraph">
                    <wp:posOffset>57949</wp:posOffset>
                  </wp:positionV>
                  <wp:extent cx="5715000" cy="781538"/>
                  <wp:effectExtent l="38100" t="38100" r="95250" b="95250"/>
                  <wp:wrapNone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781538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93" w14:textId="77777777" w:rsidR="002978F1" w:rsidRDefault="002978F1" w:rsidP="00DA6C64">
            <w:pPr>
              <w:spacing w:after="0" w:line="240" w:lineRule="auto"/>
              <w:ind w:left="135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14:paraId="33168394" w14:textId="77777777" w:rsidR="008D3E0D" w:rsidRDefault="008D3E0D" w:rsidP="00DA6C64">
            <w:pPr>
              <w:spacing w:after="0" w:line="240" w:lineRule="auto"/>
              <w:ind w:left="135"/>
              <w:rPr>
                <w:sz w:val="24"/>
              </w:rPr>
            </w:pPr>
          </w:p>
          <w:p w14:paraId="33168395" w14:textId="77777777" w:rsidR="008D3E0D" w:rsidRDefault="008D3E0D" w:rsidP="00DA6C64">
            <w:pPr>
              <w:spacing w:after="0" w:line="240" w:lineRule="auto"/>
              <w:ind w:left="135"/>
              <w:rPr>
                <w:sz w:val="24"/>
              </w:rPr>
            </w:pPr>
          </w:p>
          <w:p w14:paraId="33168396" w14:textId="77777777" w:rsidR="008D3E0D" w:rsidRDefault="008D3E0D" w:rsidP="00DA6C64">
            <w:pPr>
              <w:spacing w:after="0" w:line="240" w:lineRule="auto"/>
              <w:ind w:left="135"/>
              <w:rPr>
                <w:sz w:val="24"/>
              </w:rPr>
            </w:pPr>
          </w:p>
          <w:p w14:paraId="33168397" w14:textId="77777777"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Clicking on the hyperlinked name opens the KRAs set by the employee.</w:t>
            </w:r>
          </w:p>
          <w:p w14:paraId="33168398" w14:textId="77777777"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view the KRAs</w:t>
            </w:r>
          </w:p>
          <w:p w14:paraId="33168399" w14:textId="77777777"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 xml:space="preserve">Manager can view development and/or learning plan </w:t>
            </w:r>
          </w:p>
          <w:p w14:paraId="3316839A" w14:textId="77777777" w:rsidR="002978F1" w:rsidRPr="002611E0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Reject the KRAs with Remarks</w:t>
            </w:r>
          </w:p>
          <w:p w14:paraId="3316839B" w14:textId="77777777" w:rsidR="002978F1" w:rsidRDefault="002978F1" w:rsidP="009B6F5F">
            <w:pPr>
              <w:numPr>
                <w:ilvl w:val="0"/>
                <w:numId w:val="17"/>
              </w:numPr>
              <w:tabs>
                <w:tab w:val="num" w:pos="360"/>
              </w:tabs>
              <w:spacing w:before="0" w:after="0" w:line="240" w:lineRule="auto"/>
              <w:ind w:left="1215"/>
              <w:rPr>
                <w:sz w:val="24"/>
              </w:rPr>
            </w:pPr>
            <w:r w:rsidRPr="002611E0">
              <w:rPr>
                <w:sz w:val="24"/>
              </w:rPr>
              <w:t>Manager can Accept /Sign-off the KRAs</w:t>
            </w:r>
          </w:p>
          <w:p w14:paraId="3316839C" w14:textId="77777777" w:rsidR="002978F1" w:rsidRPr="00030594" w:rsidRDefault="002978F1" w:rsidP="00DA6C64">
            <w:pPr>
              <w:rPr>
                <w:b/>
                <w:sz w:val="28"/>
              </w:rPr>
            </w:pPr>
          </w:p>
        </w:tc>
      </w:tr>
      <w:tr w:rsidR="008D3E0D" w14:paraId="331683A8" w14:textId="77777777" w:rsidTr="00A21A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0"/>
        </w:trPr>
        <w:tc>
          <w:tcPr>
            <w:tcW w:w="9169" w:type="dxa"/>
          </w:tcPr>
          <w:p w14:paraId="3316839E" w14:textId="77777777" w:rsidR="008D3E0D" w:rsidRPr="00886F36" w:rsidRDefault="008D3E0D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886F36">
              <w:rPr>
                <w:rFonts w:asciiTheme="minorHAnsi" w:hAnsiTheme="minorHAnsi"/>
                <w:sz w:val="28"/>
              </w:rPr>
              <w:t xml:space="preserve"> KRAs can be viewed by expanding the bellows on employee’s PMS window and ‘Next’ button thereafter navigates to the Learning Plan/Development Plan. Manager can Reject or </w:t>
            </w:r>
            <w:proofErr w:type="spellStart"/>
            <w:r w:rsidRPr="00886F36">
              <w:rPr>
                <w:rFonts w:asciiTheme="minorHAnsi" w:hAnsiTheme="minorHAnsi"/>
                <w:sz w:val="28"/>
              </w:rPr>
              <w:t>SignOff</w:t>
            </w:r>
            <w:proofErr w:type="spellEnd"/>
            <w:r w:rsidRPr="00886F36">
              <w:rPr>
                <w:rFonts w:asciiTheme="minorHAnsi" w:hAnsiTheme="minorHAnsi"/>
                <w:sz w:val="28"/>
              </w:rPr>
              <w:t xml:space="preserve"> the same from here.</w:t>
            </w:r>
          </w:p>
          <w:p w14:paraId="3316839F" w14:textId="77777777" w:rsidR="008D3E0D" w:rsidRDefault="00F10C4C" w:rsidP="008D3E0D">
            <w:pPr>
              <w:rPr>
                <w:sz w:val="28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33168488" wp14:editId="33168489">
                      <wp:simplePos x="0" y="0"/>
                      <wp:positionH relativeFrom="column">
                        <wp:posOffset>290277</wp:posOffset>
                      </wp:positionH>
                      <wp:positionV relativeFrom="paragraph">
                        <wp:posOffset>221549</wp:posOffset>
                      </wp:positionV>
                      <wp:extent cx="6035882" cy="2905496"/>
                      <wp:effectExtent l="38100" t="38100" r="22225" b="28575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35882" cy="2905496"/>
                                <a:chOff x="0" y="0"/>
                                <a:chExt cx="6035882" cy="29054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237998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1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3756" y="2422566"/>
                                  <a:ext cx="12382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3" w14:textId="77777777" w:rsidR="00DA6C64" w:rsidRDefault="00DA6C64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>View Learning Plan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19450" y="2541320"/>
                                  <a:ext cx="1304925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4" w14:textId="77777777" w:rsidR="00DA6C64" w:rsidRDefault="00DA6C64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>Reject with Remarks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Straight Arrow Connector 26"/>
                              <wps:cNvCnPr/>
                              <wps:spPr>
                                <a:xfrm flipV="1">
                                  <a:off x="641268" y="1531917"/>
                                  <a:ext cx="0" cy="8953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Straight Arrow Connector 27"/>
                              <wps:cNvCnPr/>
                              <wps:spPr>
                                <a:xfrm flipH="1" flipV="1">
                                  <a:off x="3241964" y="2066307"/>
                                  <a:ext cx="45719" cy="4762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7632" y="2600696"/>
                                  <a:ext cx="1238250" cy="304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684B5" w14:textId="77777777" w:rsidR="00DA6C64" w:rsidRDefault="00DA6C64" w:rsidP="008D3E0D">
                                    <w:pPr>
                                      <w:spacing w:before="0" w:line="240" w:lineRule="auto"/>
                                    </w:pPr>
                                    <w:r>
                                      <w:t xml:space="preserve">Accept and </w:t>
                                    </w:r>
                                    <w:proofErr w:type="spellStart"/>
                                    <w:r>
                                      <w:t>SignOff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 flipV="1">
                                  <a:off x="4037611" y="2291938"/>
                                  <a:ext cx="131445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Arrow Connector 29"/>
                              <wps:cNvCnPr/>
                              <wps:spPr>
                                <a:xfrm flipH="1" flipV="1">
                                  <a:off x="5830785" y="2315688"/>
                                  <a:ext cx="45719" cy="342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168488" id="Group 49" o:spid="_x0000_s1046" style="position:absolute;margin-left:22.85pt;margin-top:17.45pt;width:475.25pt;height:228.8pt;z-index:251660288" coordsize="60358,29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">
                      <v:shape id="Picture 3" o:spid="_x0000_s1047" type="#_x0000_t75" style="position:absolute;width:59436;height:237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oGBLAAAAA2wAAAA8AAABkcnMvZG93bnJldi54bWxET01rwkAQvRf8D8sI3uomOdgSXUUFIT02&#10;FcHbkB2zIdnZkN2Y9N93C4Xe5vE+Z3eYbSeeNPjGsYJ0nYAgrpxuuFZw/bq8voPwAVlj55gUfJOH&#10;w37xssNcu4k/6VmGWsQQ9jkqMCH0uZS+MmTRr11PHLmHGyyGCIda6gGnGG47mSXJRlpsODYY7Ols&#10;qGrL0SqY7+1oPjCbim46tdc3vLn0YpVaLefjFkSgOfyL/9yFjvMz+P0lHiD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ugYEsAAAADbAAAADwAAAAAAAAAAAAAAAACfAgAA&#10;ZHJzL2Rvd25yZXYueG1sUEsFBgAAAAAEAAQA9wAAAIwDAAAAAA==&#10;" strokeweight="3pt">
                        <v:stroke endcap="square"/>
                        <v:imagedata r:id="rId52" o:title=""/>
                        <v:shadow on="t" color="black" opacity="28180f" origin="-.5,-.5" offset=".74836mm,.74836mm"/>
                        <v:path arrowok="t"/>
                      </v:shape>
                      <v:shape id="_x0000_s1048" type="#_x0000_t202" style="position:absolute;left:2137;top:24225;width:1238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    <v:textbox>
                          <w:txbxContent>
                            <w:p w14:paraId="331684B3" w14:textId="77777777" w:rsidR="00DA6C64" w:rsidRDefault="00DA6C64" w:rsidP="008D3E0D">
                              <w:pPr>
                                <w:spacing w:before="0" w:line="240" w:lineRule="auto"/>
                              </w:pPr>
                              <w:r>
                                <w:t>View Learning Plan</w:t>
                              </w:r>
                            </w:p>
                          </w:txbxContent>
                        </v:textbox>
                      </v:shape>
                      <v:shape id="_x0000_s1049" type="#_x0000_t202" style="position:absolute;left:27194;top:25413;width:13049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    <v:textbox>
                          <w:txbxContent>
                            <w:p w14:paraId="331684B4" w14:textId="77777777" w:rsidR="00DA6C64" w:rsidRDefault="00DA6C64" w:rsidP="008D3E0D">
                              <w:pPr>
                                <w:spacing w:before="0" w:line="240" w:lineRule="auto"/>
                              </w:pPr>
                              <w:r>
                                <w:t>Reject with Remarks</w:t>
                              </w:r>
                            </w:p>
                          </w:txbxContent>
                        </v:textbox>
                      </v:shape>
                      <v:shape id="Straight Arrow Connector 26" o:spid="_x0000_s1050" type="#_x0000_t32" style="position:absolute;left:6412;top:15319;width:0;height:89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x/GcQAAADbAAAADwAAAGRycy9kb3ducmV2LnhtbESPwWrDMBBE74H+g9hCb7HsHExwrZhS&#10;CJT0UOIE0uNibSy31spYaqL+fRQo9DjMzBumbqIdxYVmPzhWUGQ5COLO6YF7BcfDdrkG4QOyxtEx&#10;KfglD83mYVFjpd2V93RpQy8ShH2FCkwIUyWl7wxZ9JmbiJN3drPFkOTcSz3jNcHtKFd5XkqLA6cF&#10;gxO9Guq+2x+rYHf6Oh/kcYho21ju3vPtx/hZKPX0GF+eQQSK4T/8137TClYl3L+kHy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3H8ZxAAAANsAAAAPAAAAAAAAAAAA&#10;AAAAAKECAABkcnMvZG93bnJldi54bWxQSwUGAAAAAAQABAD5AAAAkgMAAAAA&#10;" strokecolor="black [3040]">
                        <v:stroke endarrow="block"/>
                      </v:shape>
                      <v:shape id="Straight Arrow Connector 27" o:spid="_x0000_s1051" type="#_x0000_t32" style="position:absolute;left:32419;top:20663;width:457;height:476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Ai2MEAAADbAAAADwAAAGRycy9kb3ducmV2LnhtbESPT4vCMBTE74LfITzBi2i6HlapRvEP&#10;gtetInh7Js+22LzUJqv1228WBI/DzPyGmS9bW4kHNb50rOBrlIAg1s6UnCs4HnbDKQgfkA1WjknB&#10;izwsF93OHFPjnvxDjyzkIkLYp6igCKFOpfS6IIt+5Gri6F1dYzFE2eTSNPiMcFvJcZJ8S4slx4UC&#10;a9oUpG/Zr1WgL3SqaXvfZodJWJ/bgc/8WivV77WrGYhAbfiE3+29UTCewP+X+APk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UCLYwQAAANsAAAAPAAAAAAAAAAAAAAAA&#10;AKECAABkcnMvZG93bnJldi54bWxQSwUGAAAAAAQABAD5AAAAjwMAAAAA&#10;" strokecolor="black [3040]">
                        <v:stroke endarrow="block"/>
                      </v:shape>
                      <v:shape id="_x0000_s1052" type="#_x0000_t202" style="position:absolute;left:47976;top:26006;width:1238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nYHM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ZAp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dgcxQAAANsAAAAPAAAAAAAAAAAAAAAAAJgCAABkcnMv&#10;ZG93bnJldi54bWxQSwUGAAAAAAQABAD1AAAAigMAAAAA&#10;">
                        <v:textbox>
                          <w:txbxContent>
                            <w:p w14:paraId="331684B5" w14:textId="77777777" w:rsidR="00DA6C64" w:rsidRDefault="00DA6C64" w:rsidP="008D3E0D">
                              <w:pPr>
                                <w:spacing w:before="0" w:line="240" w:lineRule="auto"/>
                              </w:pPr>
                              <w:r>
                                <w:t xml:space="preserve">Accept and </w:t>
                              </w:r>
                              <w:proofErr w:type="spellStart"/>
                              <w:r>
                                <w:t>SignOff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Straight Arrow Connector 28" o:spid="_x0000_s1053" type="#_x0000_t32" style="position:absolute;left:40376;top:22919;width:13144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9O8LwAAADbAAAADwAAAGRycy9kb3ducmV2LnhtbERPvQrCMBDeBd8hnOCmqQ4i1SgiCKKD&#10;WAUdj+Zsq82lNFHj25tBcPz4/ufLYGrxotZVlhWMhgkI4tzqigsF59NmMAXhPLLG2jIp+JCD5aLb&#10;mWOq7ZuP9Mp8IWIIuxQVlN43qZQuL8mgG9qGOHI32xr0EbaF1C2+Y7ip5ThJJtJgxbGhxIbWJeWP&#10;7GkU7C7320meq4AmC5PdPtkc6utIqX4vrGYgPAX/F//cW61gHMfGL/EHyM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A9O8LwAAADbAAAADwAAAAAAAAAAAAAAAAChAgAA&#10;ZHJzL2Rvd25yZXYueG1sUEsFBgAAAAAEAAQA+QAAAIoDAAAAAA==&#10;" strokecolor="black [3040]">
                        <v:stroke endarrow="block"/>
                      </v:shape>
                      <v:shape id="Straight Arrow Connector 29" o:spid="_x0000_s1054" type="#_x0000_t32" style="position:absolute;left:58307;top:23156;width:458;height:342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MTMcIAAADbAAAADwAAAGRycy9kb3ducmV2LnhtbESPT4vCMBTE7wt+h/AEL4um68HVahT/&#10;IOzVKoK3Z/Jsi81Lt4na/fZGWPA4zMxvmNmitZW4U+NLxwq+BgkIYu1MybmCw37bH4PwAdlg5ZgU&#10;/JGHxbzzMcPUuAfv6J6FXEQI+xQVFCHUqZReF2TRD1xNHL2LayyGKJtcmgYfEW4rOUySkbRYclwo&#10;sKZ1Qfqa3awCfaZjTZvfTbb/DqtT++kzv9JK9brtcgoiUBve4f/2j1EwnMDrS/wB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MTMcIAAADbAAAADwAAAAAAAAAAAAAA&#10;AAChAgAAZHJzL2Rvd25yZXYueG1sUEsFBgAAAAAEAAQA+QAAAJA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14:paraId="331683A0" w14:textId="77777777" w:rsidR="008D3E0D" w:rsidRDefault="008D3E0D" w:rsidP="008D3E0D"/>
          <w:p w14:paraId="331683A1" w14:textId="77777777" w:rsidR="008D3E0D" w:rsidRDefault="008D3E0D" w:rsidP="008D3E0D"/>
          <w:p w14:paraId="331683A2" w14:textId="77777777" w:rsidR="008D3E0D" w:rsidRDefault="008D3E0D" w:rsidP="008D3E0D"/>
          <w:p w14:paraId="331683A3" w14:textId="77777777" w:rsidR="008D3E0D" w:rsidRDefault="008D3E0D" w:rsidP="008D3E0D"/>
          <w:p w14:paraId="331683A4" w14:textId="77777777" w:rsidR="008D3E0D" w:rsidRDefault="008D3E0D" w:rsidP="008D3E0D"/>
          <w:p w14:paraId="331683A5" w14:textId="77777777" w:rsidR="008D3E0D" w:rsidRDefault="008D3E0D" w:rsidP="008D3E0D"/>
          <w:p w14:paraId="331683A6" w14:textId="77777777" w:rsidR="008D3E0D" w:rsidRDefault="008D3E0D" w:rsidP="008D3E0D"/>
          <w:p w14:paraId="331683A7" w14:textId="77777777" w:rsidR="008D3E0D" w:rsidRDefault="008D3E0D" w:rsidP="00DA6C64">
            <w:pPr>
              <w:pStyle w:val="ListParagraph"/>
              <w:ind w:left="855"/>
              <w:rPr>
                <w:b/>
                <w:sz w:val="28"/>
              </w:rPr>
            </w:pPr>
          </w:p>
        </w:tc>
      </w:tr>
      <w:tr w:rsidR="008D3E0D" w14:paraId="331683AD" w14:textId="77777777" w:rsidTr="00A21A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50"/>
        </w:trPr>
        <w:tc>
          <w:tcPr>
            <w:tcW w:w="9169" w:type="dxa"/>
          </w:tcPr>
          <w:p w14:paraId="331683A9" w14:textId="77777777" w:rsidR="008D3E0D" w:rsidRDefault="008D3E0D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sz w:val="28"/>
              </w:rPr>
            </w:pPr>
            <w:r>
              <w:rPr>
                <w:sz w:val="28"/>
              </w:rPr>
              <w:t xml:space="preserve">   </w:t>
            </w:r>
            <w:r>
              <w:rPr>
                <w:rFonts w:asciiTheme="minorHAnsi" w:hAnsiTheme="minorHAnsi"/>
                <w:sz w:val="28"/>
              </w:rPr>
              <w:t xml:space="preserve">Using Majesco’s PMS Application, A </w:t>
            </w:r>
            <w:r w:rsidRPr="00CA0D42">
              <w:rPr>
                <w:rFonts w:asciiTheme="minorHAnsi" w:hAnsiTheme="minorHAnsi"/>
                <w:sz w:val="28"/>
              </w:rPr>
              <w:t>Manag</w:t>
            </w:r>
            <w:r>
              <w:rPr>
                <w:rFonts w:asciiTheme="minorHAnsi" w:hAnsiTheme="minorHAnsi"/>
                <w:sz w:val="28"/>
              </w:rPr>
              <w:t>er also can submit KRA on behalf of those who report to him/her.</w:t>
            </w:r>
          </w:p>
          <w:p w14:paraId="331683AA" w14:textId="77777777" w:rsidR="008D3E0D" w:rsidRPr="007B2871" w:rsidRDefault="00F10C4C" w:rsidP="008D3E0D">
            <w:pPr>
              <w:rPr>
                <w:sz w:val="24"/>
              </w:rPr>
            </w:pPr>
            <w:r>
              <w:rPr>
                <w:noProof/>
                <w:sz w:val="28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316848A" wp14:editId="3316848B">
                      <wp:simplePos x="0" y="0"/>
                      <wp:positionH relativeFrom="column">
                        <wp:posOffset>3995379</wp:posOffset>
                      </wp:positionH>
                      <wp:positionV relativeFrom="paragraph">
                        <wp:posOffset>222844</wp:posOffset>
                      </wp:positionV>
                      <wp:extent cx="2304415" cy="3087370"/>
                      <wp:effectExtent l="38100" t="38100" r="95885" b="9398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04415" cy="3087370"/>
                                <a:chOff x="0" y="0"/>
                                <a:chExt cx="2304415" cy="30873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4415" cy="3087370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noFill/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213756" y="1995054"/>
                                  <a:ext cx="1296085" cy="2653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816E6" id="Group 48" o:spid="_x0000_s1026" style="position:absolute;margin-left:314.6pt;margin-top:17.55pt;width:181.45pt;height:243.1pt;z-index:251689984" coordsize="23044,30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">
                      <v:shape id="Picture 2" o:spid="_x0000_s1027" type="#_x0000_t75" style="position:absolute;width:23044;height:30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UrxvCAAAA3AAAAA8AAABkcnMvZG93bnJldi54bWxET0trwkAQvhf8D8sIvdWNHoJNXaUIgrf6&#10;qIK3aXZMYrOzaXZq4r93hUJv8/E9Z7boXa2u1IbKs4HxKAFFnHtbcWHgc796mYIKgmyx9kwGbhRg&#10;MR88zTCzvuMtXXdSqBjCIUMDpUiTaR3ykhyGkW+II3f2rUOJsC20bbGL4a7WkyRJtcOKY0OJDS1L&#10;yr93v87A+TS+TD42HV2+1v3mGPhHDpIa8zzs399ACfXyL/5zr22c/5rC45l4gZ7f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VK8bwgAAANwAAAAPAAAAAAAAAAAAAAAAAJ8C&#10;AABkcnMvZG93bnJldi54bWxQSwUGAAAAAAQABAD3AAAAjgMAAAAA&#10;" strokeweight="3pt">
                        <v:stroke endcap="square"/>
                        <v:imagedata r:id="rId54" o:title=""/>
                        <v:shadow on="t" color="black" opacity="28180f" origin="-.5,-.5" offset=".74836mm,.74836mm"/>
                        <v:path arrowok="t"/>
                      </v:shape>
                      <v:rect id="Rectangle 197" o:spid="_x0000_s1028" style="position:absolute;left:2137;top:19950;width:12961;height:26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f/W8UA&#10;AADcAAAADwAAAGRycy9kb3ducmV2LnhtbERPS2vCQBC+F/oflin0Irqp4Cu6SilYPJSC6cPrkJ1k&#10;Y7OzMbvGtL++WxB6m4/vOatNb2vRUesrxwoeRgkI4tzpiksF72/b4RyED8gaa8ek4Js8bNa3NytM&#10;tbvwnroslCKGsE9RgQmhSaX0uSGLfuQa4sgVrrUYImxLqVu8xHBby3GSTKXFimODwYaeDOVf2dkq&#10;+HQnux2YjwyLQ3cuJs8vP8fXXKn7u/5xCSJQH/7FV/dOx/mLGfw9Ey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t/9bxQAAANwAAAAPAAAAAAAAAAAAAAAAAJgCAABkcnMv&#10;ZG93bnJldi54bWxQSwUGAAAAAAQABAD1AAAAigMAAAAA&#10;" fillcolor="#ff671b [3209]" stroked="f" strokeweight="2pt">
                        <v:fill opacity="24929f"/>
                      </v:rect>
                    </v:group>
                  </w:pict>
                </mc:Fallback>
              </mc:AlternateContent>
            </w:r>
            <w:r w:rsidR="008D3E0D">
              <w:rPr>
                <w:sz w:val="28"/>
              </w:rPr>
              <w:t xml:space="preserve">            </w:t>
            </w:r>
            <w:r w:rsidR="008D3E0D" w:rsidRPr="007B2871">
              <w:rPr>
                <w:sz w:val="24"/>
              </w:rPr>
              <w:t>Go to : PMS Application &gt; Set KRA on Behalf &gt;</w:t>
            </w:r>
          </w:p>
          <w:p w14:paraId="331683AB" w14:textId="77777777" w:rsidR="008D3E0D" w:rsidRPr="007B2871" w:rsidRDefault="008D3E0D" w:rsidP="008D3E0D">
            <w:pPr>
              <w:ind w:left="720"/>
              <w:rPr>
                <w:sz w:val="24"/>
              </w:rPr>
            </w:pPr>
            <w:r w:rsidRPr="007B2871">
              <w:rPr>
                <w:sz w:val="24"/>
              </w:rPr>
              <w:t xml:space="preserve"> Select Employee &gt; Show</w:t>
            </w:r>
          </w:p>
          <w:p w14:paraId="331683AC" w14:textId="77777777" w:rsidR="008D3E0D" w:rsidRPr="008D3E0D" w:rsidRDefault="008D3E0D" w:rsidP="008D3E0D">
            <w:pPr>
              <w:spacing w:before="0" w:after="0" w:line="240" w:lineRule="auto"/>
              <w:rPr>
                <w:rFonts w:asciiTheme="minorHAnsi" w:hAnsiTheme="minorHAnsi"/>
                <w:sz w:val="28"/>
              </w:rPr>
            </w:pPr>
          </w:p>
        </w:tc>
      </w:tr>
    </w:tbl>
    <w:tbl>
      <w:tblPr>
        <w:tblpPr w:leftFromText="180" w:rightFromText="180" w:vertAnchor="text" w:tblpX="-189" w:tblpY="-644"/>
        <w:tblW w:w="10255" w:type="dxa"/>
        <w:tblLook w:val="0000" w:firstRow="0" w:lastRow="0" w:firstColumn="0" w:lastColumn="0" w:noHBand="0" w:noVBand="0"/>
      </w:tblPr>
      <w:tblGrid>
        <w:gridCol w:w="10255"/>
      </w:tblGrid>
      <w:tr w:rsidR="008D3E0D" w:rsidRPr="00CA0D42" w14:paraId="331683BA" w14:textId="77777777" w:rsidTr="00D9325E">
        <w:trPr>
          <w:trHeight w:val="13310"/>
        </w:trPr>
        <w:tc>
          <w:tcPr>
            <w:tcW w:w="10255" w:type="dxa"/>
          </w:tcPr>
          <w:p w14:paraId="331683AE" w14:textId="77777777" w:rsidR="008D3E0D" w:rsidRPr="007A38FC" w:rsidRDefault="008D3E0D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</w:rPr>
            </w:pPr>
            <w:r w:rsidRPr="007B2871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3316848C" wp14:editId="3316848D">
                      <wp:simplePos x="0" y="0"/>
                      <wp:positionH relativeFrom="column">
                        <wp:posOffset>4098479</wp:posOffset>
                      </wp:positionH>
                      <wp:positionV relativeFrom="paragraph">
                        <wp:posOffset>436179</wp:posOffset>
                      </wp:positionV>
                      <wp:extent cx="1743710" cy="2374900"/>
                      <wp:effectExtent l="0" t="0" r="8890" b="6350"/>
                      <wp:wrapNone/>
                      <wp:docPr id="198" name="Group 1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43710" cy="2374900"/>
                                <a:chOff x="0" y="0"/>
                                <a:chExt cx="1743710" cy="2374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9" name="Picture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710" cy="237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170121" y="1711842"/>
                                  <a:ext cx="722630" cy="1803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alpha val="38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F65BFB" id="Group 198" o:spid="_x0000_s1026" style="position:absolute;margin-left:322.7pt;margin-top:34.35pt;width:137.3pt;height:187pt;z-index:251692032" coordsize="17437,23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">
                      <v:shape id="Picture 6" o:spid="_x0000_s1027" type="#_x0000_t75" style="position:absolute;width:17437;height:237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55vrCAAAA3AAAAA8AAABkcnMvZG93bnJldi54bWxET9tqAjEQfS/4D2EE32rWYou7GkWEglJK&#10;8fIB42bcXdxMYhLX7d83hULf5nCus1j1phUd+dBYVjAZZyCIS6sbrhScju/PMxAhImtsLZOCbwqw&#10;Wg6eFlho++A9dYdYiRTCoUAFdYyukDKUNRkMY+uIE3ex3mBM0FdSe3ykcNPKlyx7kwYbTg01OtrU&#10;VF4Pd6Ogmvrufsuu69dPdHbXu3P+9XFWajTs13MQkfr4L/5zb3Wan+fw+0y6QC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Oeb6wgAAANwAAAAPAAAAAAAAAAAAAAAAAJ8C&#10;AABkcnMvZG93bnJldi54bWxQSwUGAAAAAAQABAD3AAAAjgMAAAAA&#10;">
                        <v:imagedata r:id="rId54" o:title=""/>
                        <v:path arrowok="t"/>
                      </v:shape>
                      <v:rect id="Rectangle 200" o:spid="_x0000_s1028" style="position:absolute;left:1701;top:17118;width:7226;height:1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8uMUA&#10;AADcAAAADwAAAGRycy9kb3ducmV2LnhtbESPzWrDMBCE74W+g9hCb40cU5LgRjFuwaXklL/S69ba&#10;2CbWyrVU23n7KBDIcZiZb5hlOppG9NS52rKC6SQCQVxYXXOp4LDPXxYgnEfW2FgmBWdykK4eH5aY&#10;aDvwlvqdL0WAsEtQQeV9m0jpiooMuoltiYN3tJ1BH2RXSt3hEOCmkXEUzaTBmsNChS19VFScdv9G&#10;wd/PnDfv/fcw3R6G9Wuexb9x/qnU89OYvYHwNPp7+Nb+0goCEa5nwhGQq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zy4xQAAANwAAAAPAAAAAAAAAAAAAAAAAJgCAABkcnMv&#10;ZG93bnJldi54bWxQSwUGAAAAAAQABAD1AAAAigMAAAAA&#10;" fillcolor="#ff671b [3209]" strokecolor="#18153e [1604]" strokeweight="2pt">
                        <v:fill opacity="24929f"/>
                      </v:rect>
                    </v:group>
                  </w:pict>
                </mc:Fallback>
              </mc:AlternateContent>
            </w:r>
            <w:r>
              <w:rPr>
                <w:rFonts w:asciiTheme="minorHAnsi" w:hAnsiTheme="minorHAnsi"/>
                <w:sz w:val="28"/>
                <w:szCs w:val="28"/>
              </w:rPr>
              <w:t xml:space="preserve"> </w:t>
            </w:r>
            <w:r w:rsidRPr="007B2871">
              <w:rPr>
                <w:rFonts w:asciiTheme="minorHAnsi" w:hAnsiTheme="minorHAnsi"/>
                <w:sz w:val="28"/>
                <w:szCs w:val="28"/>
              </w:rPr>
              <w:t>Status Reports can be generated and Exported in .</w:t>
            </w:r>
            <w:proofErr w:type="spellStart"/>
            <w:r w:rsidRPr="007B2871">
              <w:rPr>
                <w:rFonts w:asciiTheme="minorHAnsi" w:hAnsiTheme="minorHAnsi"/>
                <w:sz w:val="28"/>
                <w:szCs w:val="28"/>
              </w:rPr>
              <w:t>xls</w:t>
            </w:r>
            <w:proofErr w:type="spellEnd"/>
            <w:r w:rsidRPr="007B2871">
              <w:rPr>
                <w:rFonts w:asciiTheme="minorHAnsi" w:hAnsiTheme="minorHAnsi"/>
                <w:sz w:val="28"/>
                <w:szCs w:val="28"/>
              </w:rPr>
              <w:t xml:space="preserve"> format from the ‘Status Report’ link in Manager’s section of PMS Application</w:t>
            </w:r>
            <w:r w:rsidRPr="007A38FC">
              <w:rPr>
                <w:rFonts w:asciiTheme="minorHAnsi" w:hAnsiTheme="minorHAnsi"/>
              </w:rPr>
              <w:t>.</w:t>
            </w:r>
            <w:r w:rsidRPr="007A38FC">
              <w:rPr>
                <w:rFonts w:asciiTheme="minorHAnsi" w:hAnsiTheme="minorHAnsi"/>
              </w:rPr>
              <w:br/>
            </w:r>
          </w:p>
          <w:p w14:paraId="331683AF" w14:textId="77777777" w:rsidR="008D3E0D" w:rsidRDefault="008D3E0D" w:rsidP="008D3E0D"/>
          <w:p w14:paraId="331683B0" w14:textId="77777777" w:rsidR="008D3E0D" w:rsidRDefault="008D3E0D" w:rsidP="008D3E0D"/>
          <w:p w14:paraId="331683B1" w14:textId="77777777" w:rsidR="008D3E0D" w:rsidRDefault="008D3E0D" w:rsidP="008D3E0D"/>
          <w:p w14:paraId="331683B2" w14:textId="77777777" w:rsidR="008D3E0D" w:rsidRDefault="008D3E0D" w:rsidP="008D3E0D"/>
          <w:p w14:paraId="331683B3" w14:textId="77777777" w:rsidR="008D3E0D" w:rsidRDefault="008D3E0D" w:rsidP="008D3E0D"/>
          <w:p w14:paraId="331683B4" w14:textId="77777777" w:rsidR="008D3E0D" w:rsidRDefault="008D3E0D" w:rsidP="008D3E0D"/>
          <w:p w14:paraId="331683B5" w14:textId="77777777" w:rsidR="008D3E0D" w:rsidRDefault="008D3E0D" w:rsidP="008D3E0D"/>
          <w:p w14:paraId="331683B6" w14:textId="77777777" w:rsidR="008D3E0D" w:rsidRDefault="008D3E0D" w:rsidP="008D3E0D"/>
          <w:p w14:paraId="331683B7" w14:textId="77777777" w:rsidR="008D3E0D" w:rsidRPr="003A4981" w:rsidRDefault="008D3E0D" w:rsidP="009B6F5F">
            <w:pPr>
              <w:numPr>
                <w:ilvl w:val="0"/>
                <w:numId w:val="18"/>
              </w:numPr>
              <w:spacing w:before="0" w:after="200" w:line="288" w:lineRule="auto"/>
            </w:pPr>
            <w:r w:rsidRPr="007B2871">
              <w:rPr>
                <w:noProof/>
                <w:sz w:val="24"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3316848E" wp14:editId="3316848F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327660</wp:posOffset>
                  </wp:positionV>
                  <wp:extent cx="6062345" cy="1246505"/>
                  <wp:effectExtent l="38100" t="38100" r="90805" b="86995"/>
                  <wp:wrapTopAndBottom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723"/>
                          <a:stretch/>
                        </pic:blipFill>
                        <pic:spPr>
                          <a:xfrm>
                            <a:off x="0" y="0"/>
                            <a:ext cx="6062345" cy="124650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B2871">
              <w:rPr>
                <w:sz w:val="24"/>
              </w:rPr>
              <w:t>Select group, scope, grade, location, unit, account and project</w:t>
            </w:r>
            <w:r>
              <w:t>.</w:t>
            </w:r>
          </w:p>
          <w:p w14:paraId="331683B8" w14:textId="77777777" w:rsidR="008D3E0D" w:rsidRPr="007B2871" w:rsidRDefault="008D3E0D" w:rsidP="009B6F5F">
            <w:pPr>
              <w:numPr>
                <w:ilvl w:val="0"/>
                <w:numId w:val="18"/>
              </w:numPr>
              <w:spacing w:before="0" w:after="200" w:line="288" w:lineRule="auto"/>
              <w:rPr>
                <w:sz w:val="24"/>
              </w:rPr>
            </w:pPr>
            <w:r w:rsidRPr="007B2871">
              <w:rPr>
                <w:sz w:val="24"/>
              </w:rPr>
              <w:t>Click on show to view complete KRA status report of corresponding Employees and Export the same.</w:t>
            </w:r>
          </w:p>
          <w:p w14:paraId="331683B9" w14:textId="77777777" w:rsidR="008D3E0D" w:rsidRPr="00CA0D42" w:rsidRDefault="008D3E0D" w:rsidP="008D3E0D">
            <w:pPr>
              <w:ind w:left="720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3168490" wp14:editId="33168491">
                      <wp:simplePos x="0" y="0"/>
                      <wp:positionH relativeFrom="column">
                        <wp:posOffset>2525395</wp:posOffset>
                      </wp:positionH>
                      <wp:positionV relativeFrom="paragraph">
                        <wp:posOffset>118745</wp:posOffset>
                      </wp:positionV>
                      <wp:extent cx="1181100" cy="190500"/>
                      <wp:effectExtent l="0" t="0" r="19050" b="19050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  <a:alpha val="2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906BC9" id="Rectangle 201" o:spid="_x0000_s1026" style="position:absolute;margin-left:198.85pt;margin-top:9.35pt;width:93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" fillcolor="#4b600f [1605]" strokecolor="#18153e [1604]" strokeweight="2pt">
                      <v:fill opacity="16448f"/>
                    </v:rect>
                  </w:pict>
                </mc:Fallback>
              </mc:AlternateContent>
            </w:r>
            <w:r w:rsidRPr="007A38FC">
              <w:rPr>
                <w:noProof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33168492" wp14:editId="33168493">
                  <wp:simplePos x="0" y="0"/>
                  <wp:positionH relativeFrom="column">
                    <wp:posOffset>186882</wp:posOffset>
                  </wp:positionH>
                  <wp:positionV relativeFrom="paragraph">
                    <wp:posOffset>61728</wp:posOffset>
                  </wp:positionV>
                  <wp:extent cx="5475590" cy="2348433"/>
                  <wp:effectExtent l="38100" t="38100" r="87630" b="90170"/>
                  <wp:wrapNone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590" cy="2348433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W w:w="10395" w:type="dxa"/>
        <w:tblInd w:w="-140" w:type="dxa"/>
        <w:tblLook w:val="0000" w:firstRow="0" w:lastRow="0" w:firstColumn="0" w:lastColumn="0" w:noHBand="0" w:noVBand="0"/>
      </w:tblPr>
      <w:tblGrid>
        <w:gridCol w:w="10395"/>
      </w:tblGrid>
      <w:tr w:rsidR="00D0005E" w14:paraId="331683D6" w14:textId="77777777" w:rsidTr="00D9325E">
        <w:trPr>
          <w:trHeight w:val="6650"/>
        </w:trPr>
        <w:tc>
          <w:tcPr>
            <w:tcW w:w="10395" w:type="dxa"/>
          </w:tcPr>
          <w:p w14:paraId="331683BB" w14:textId="77777777" w:rsidR="008D3E0D" w:rsidRPr="007B2871" w:rsidRDefault="008D3E0D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  <w:szCs w:val="28"/>
              </w:rPr>
            </w:pPr>
            <w:r w:rsidRPr="007B2871">
              <w:rPr>
                <w:rFonts w:asciiTheme="minorHAnsi" w:hAnsiTheme="minorHAnsi"/>
                <w:noProof/>
                <w:sz w:val="28"/>
                <w:szCs w:val="28"/>
              </w:rPr>
              <w:lastRenderedPageBreak/>
              <w:t>‘ My Team PMS Record’ is the section which gives a consolidated view of the KRA and assessments of entire team under a particular Manager.</w:t>
            </w:r>
          </w:p>
          <w:p w14:paraId="331683BC" w14:textId="77777777" w:rsidR="008D3E0D" w:rsidRDefault="008D3E0D" w:rsidP="008D3E0D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33168494" wp14:editId="33168495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12065</wp:posOffset>
                      </wp:positionV>
                      <wp:extent cx="1628775" cy="1971675"/>
                      <wp:effectExtent l="0" t="0" r="9525" b="9525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8775" cy="1971675"/>
                                <a:chOff x="0" y="0"/>
                                <a:chExt cx="1676400" cy="24212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3" name="Picture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6400" cy="24212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4" name="Rectangle 204"/>
                              <wps:cNvSpPr/>
                              <wps:spPr>
                                <a:xfrm>
                                  <a:off x="123825" y="1914525"/>
                                  <a:ext cx="1181100" cy="190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  <a:alpha val="2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E70825A" id="Group 202" o:spid="_x0000_s1026" style="position:absolute;margin-left:51.75pt;margin-top:.95pt;width:128.25pt;height:155.25pt;z-index:251697152;mso-width-relative:margin;mso-height-relative:margin" coordsize="16764,24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">
                      <v:shape id="Picture 5" o:spid="_x0000_s1027" type="#_x0000_t75" style="position:absolute;width:16764;height:242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xXjDBAAAA3AAAAA8AAABkcnMvZG93bnJldi54bWxEj0uLwjAUhfcD/odwBXdj6oNBqlFEHHQl&#10;jo/9pbm2xeamJpla/70RBJeH8/g4s0VrKtGQ86VlBYN+AoI4s7rkXMHp+Ps9AeEDssbKMil4kIfF&#10;vPM1w1TbO/9Rcwi5iCPsU1RQhFCnUvqsIIO+b2vi6F2sMxiidLnUDu9x3FRymCQ/0mDJkVBgTauC&#10;suvh30QI79r98vTg5ja+bdbHZrR2Z1aq122XUxCB2vAJv9tbrWCYjOB1Jh4B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4xXjDBAAAA3AAAAA8AAAAAAAAAAAAAAAAAnwIA&#10;AGRycy9kb3ducmV2LnhtbFBLBQYAAAAABAAEAPcAAACNAwAAAAA=&#10;">
                        <v:imagedata r:id="rId58" o:title=""/>
                        <v:path arrowok="t"/>
                      </v:shape>
                      <v:rect id="Rectangle 204" o:spid="_x0000_s1028" style="position:absolute;left:1238;top:19145;width:1181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ppecUA&#10;AADcAAAADwAAAGRycy9kb3ducmV2LnhtbESPQWvCQBSE7wX/w/KE3urGUNoSXUUsLR4K0tiLt8fu&#10;Mwlm38bdbZL++64geBxm5htmuR5tK3ryoXGsYD7LQBBrZxquFPwcPp7eQISIbLB1TAr+KMB6NXlY&#10;YmHcwN/Ul7ESCcKhQAV1jF0hZdA1WQwz1xEn7+S8xZikr6TxOCS4bWWeZS/SYsNpocaOtjXpc/lr&#10;FfhyrvdV/9of88v7bvv1qeVgtFKP03GzABFpjPfwrb0zCvLsGa5n0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Gml5xQAAANwAAAAPAAAAAAAAAAAAAAAAAJgCAABkcnMv&#10;ZG93bnJldi54bWxQSwUGAAAAAAQABAD1AAAAigMAAAAA&#10;" fillcolor="#d34600 [2409]" strokecolor="#18153e [1604]" strokeweight="2pt">
                        <v:fill opacity="16448f"/>
                      </v:rect>
                    </v:group>
                  </w:pict>
                </mc:Fallback>
              </mc:AlternateContent>
            </w:r>
          </w:p>
          <w:p w14:paraId="331683BD" w14:textId="77777777" w:rsidR="008D3E0D" w:rsidRDefault="008D3E0D" w:rsidP="008D3E0D">
            <w:pPr>
              <w:rPr>
                <w:noProof/>
              </w:rPr>
            </w:pPr>
          </w:p>
          <w:p w14:paraId="331683BE" w14:textId="77777777" w:rsidR="008D3E0D" w:rsidRDefault="008D3E0D" w:rsidP="008D3E0D">
            <w:pPr>
              <w:rPr>
                <w:noProof/>
              </w:rPr>
            </w:pPr>
          </w:p>
          <w:p w14:paraId="331683BF" w14:textId="77777777" w:rsidR="008D3E0D" w:rsidRDefault="008D3E0D" w:rsidP="008D3E0D">
            <w:pPr>
              <w:rPr>
                <w:noProof/>
              </w:rPr>
            </w:pPr>
          </w:p>
          <w:p w14:paraId="331683C0" w14:textId="77777777" w:rsidR="008D3E0D" w:rsidRDefault="008D3E0D" w:rsidP="008D3E0D">
            <w:pPr>
              <w:rPr>
                <w:noProof/>
              </w:rPr>
            </w:pPr>
          </w:p>
          <w:p w14:paraId="331683C1" w14:textId="77777777" w:rsidR="008D3E0D" w:rsidRDefault="008D3E0D" w:rsidP="008D3E0D">
            <w:pPr>
              <w:rPr>
                <w:noProof/>
              </w:rPr>
            </w:pPr>
          </w:p>
          <w:p w14:paraId="331683C2" w14:textId="77777777" w:rsidR="008D3E0D" w:rsidRDefault="008D3E0D" w:rsidP="008D3E0D">
            <w:pPr>
              <w:rPr>
                <w:noProof/>
              </w:rPr>
            </w:pPr>
          </w:p>
          <w:p w14:paraId="331683C3" w14:textId="77777777" w:rsidR="008D3E0D" w:rsidRPr="008D3E0D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noProof/>
                <w:sz w:val="24"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 xml:space="preserve">Manager can refine the desired records as per the requirements. </w:t>
            </w:r>
          </w:p>
          <w:p w14:paraId="331683C4" w14:textId="77777777" w:rsidR="008D3E0D" w:rsidRDefault="008D3E0D" w:rsidP="008D3E0D">
            <w:pPr>
              <w:rPr>
                <w:noProof/>
              </w:rPr>
            </w:pPr>
            <w:r w:rsidRPr="007A38FC"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33168496" wp14:editId="33168497">
                  <wp:simplePos x="0" y="0"/>
                  <wp:positionH relativeFrom="column">
                    <wp:posOffset>95160</wp:posOffset>
                  </wp:positionH>
                  <wp:positionV relativeFrom="paragraph">
                    <wp:posOffset>86171</wp:posOffset>
                  </wp:positionV>
                  <wp:extent cx="5991225" cy="1577550"/>
                  <wp:effectExtent l="38100" t="38100" r="85725" b="99060"/>
                  <wp:wrapNone/>
                  <wp:docPr id="2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1225" cy="1577550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C5" w14:textId="77777777" w:rsidR="008D3E0D" w:rsidRDefault="008D3E0D" w:rsidP="008D3E0D">
            <w:pPr>
              <w:rPr>
                <w:noProof/>
              </w:rPr>
            </w:pPr>
          </w:p>
          <w:p w14:paraId="331683C6" w14:textId="77777777" w:rsidR="008D3E0D" w:rsidRDefault="008D3E0D" w:rsidP="008D3E0D">
            <w:pPr>
              <w:rPr>
                <w:noProof/>
              </w:rPr>
            </w:pPr>
          </w:p>
          <w:p w14:paraId="331683C7" w14:textId="77777777" w:rsidR="008D3E0D" w:rsidRDefault="008D3E0D" w:rsidP="008D3E0D">
            <w:pPr>
              <w:rPr>
                <w:noProof/>
              </w:rPr>
            </w:pPr>
          </w:p>
          <w:p w14:paraId="331683C8" w14:textId="77777777" w:rsidR="008D3E0D" w:rsidRDefault="008D3E0D" w:rsidP="008D3E0D">
            <w:pPr>
              <w:rPr>
                <w:noProof/>
              </w:rPr>
            </w:pPr>
          </w:p>
          <w:p w14:paraId="331683C9" w14:textId="77777777" w:rsidR="008D3E0D" w:rsidRDefault="008D3E0D" w:rsidP="008D3E0D">
            <w:pPr>
              <w:rPr>
                <w:noProof/>
              </w:rPr>
            </w:pPr>
          </w:p>
          <w:p w14:paraId="331683CA" w14:textId="77777777" w:rsidR="008D3E0D" w:rsidRPr="008D3E0D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noProof/>
                <w:sz w:val="24"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>Manager can also view detailed KRAs from here by clicking on the Ok/Check icon corresponding to the particular person.</w:t>
            </w:r>
          </w:p>
          <w:p w14:paraId="331683CB" w14:textId="77777777" w:rsidR="008D3E0D" w:rsidRPr="008D3E0D" w:rsidRDefault="008D3E0D" w:rsidP="008D3E0D">
            <w:pPr>
              <w:rPr>
                <w:noProof/>
                <w:sz w:val="22"/>
              </w:rPr>
            </w:pPr>
            <w:r w:rsidRPr="008D3E0D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68480" behindDoc="0" locked="0" layoutInCell="1" allowOverlap="1" wp14:anchorId="33168498" wp14:editId="33168499">
                  <wp:simplePos x="0" y="0"/>
                  <wp:positionH relativeFrom="column">
                    <wp:posOffset>152021</wp:posOffset>
                  </wp:positionH>
                  <wp:positionV relativeFrom="paragraph">
                    <wp:posOffset>297881</wp:posOffset>
                  </wp:positionV>
                  <wp:extent cx="5887085" cy="2676525"/>
                  <wp:effectExtent l="38100" t="38100" r="94615" b="104775"/>
                  <wp:wrapNone/>
                  <wp:docPr id="3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85" cy="2676525"/>
                          </a:xfrm>
                          <a:prstGeom prst="rect">
                            <a:avLst/>
                          </a:prstGeom>
                          <a:ln w="381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CC" w14:textId="77777777" w:rsidR="008D3E0D" w:rsidRDefault="008D3E0D" w:rsidP="008D3E0D">
            <w:pPr>
              <w:rPr>
                <w:noProof/>
              </w:rPr>
            </w:pPr>
          </w:p>
          <w:p w14:paraId="331683CD" w14:textId="77777777" w:rsidR="008D3E0D" w:rsidRDefault="008D3E0D" w:rsidP="008D3E0D">
            <w:pPr>
              <w:rPr>
                <w:noProof/>
              </w:rPr>
            </w:pPr>
          </w:p>
          <w:p w14:paraId="331683CE" w14:textId="77777777" w:rsidR="008D3E0D" w:rsidRDefault="008D3E0D" w:rsidP="008D3E0D">
            <w:pPr>
              <w:rPr>
                <w:noProof/>
              </w:rPr>
            </w:pPr>
          </w:p>
          <w:p w14:paraId="331683CF" w14:textId="77777777" w:rsidR="008D3E0D" w:rsidRDefault="008D3E0D" w:rsidP="008D3E0D">
            <w:pPr>
              <w:rPr>
                <w:noProof/>
              </w:rPr>
            </w:pPr>
          </w:p>
          <w:p w14:paraId="331683D0" w14:textId="77777777" w:rsidR="008D3E0D" w:rsidRDefault="008D3E0D" w:rsidP="008D3E0D">
            <w:pPr>
              <w:rPr>
                <w:noProof/>
              </w:rPr>
            </w:pPr>
          </w:p>
          <w:p w14:paraId="331683D1" w14:textId="77777777" w:rsidR="008D3E0D" w:rsidRDefault="008D3E0D" w:rsidP="008D3E0D">
            <w:pPr>
              <w:rPr>
                <w:noProof/>
              </w:rPr>
            </w:pPr>
          </w:p>
          <w:p w14:paraId="331683D2" w14:textId="77777777" w:rsidR="008D3E0D" w:rsidRDefault="008D3E0D" w:rsidP="008D3E0D">
            <w:pPr>
              <w:rPr>
                <w:noProof/>
              </w:rPr>
            </w:pPr>
          </w:p>
          <w:p w14:paraId="331683D3" w14:textId="77777777" w:rsidR="008D3E0D" w:rsidRDefault="008D3E0D" w:rsidP="008D3E0D">
            <w:pPr>
              <w:rPr>
                <w:noProof/>
              </w:rPr>
            </w:pPr>
          </w:p>
          <w:p w14:paraId="331683D4" w14:textId="77777777" w:rsidR="008D3E0D" w:rsidRDefault="008D3E0D" w:rsidP="008D3E0D">
            <w:pPr>
              <w:rPr>
                <w:noProof/>
              </w:rPr>
            </w:pPr>
          </w:p>
          <w:p w14:paraId="331683D5" w14:textId="77777777" w:rsidR="008D3E0D" w:rsidRPr="007A38FC" w:rsidRDefault="008D3E0D" w:rsidP="008D3E0D">
            <w:pPr>
              <w:rPr>
                <w:noProof/>
              </w:rPr>
            </w:pPr>
          </w:p>
        </w:tc>
      </w:tr>
      <w:tr w:rsidR="00D0005E" w14:paraId="331683E4" w14:textId="77777777" w:rsidTr="00D9325E">
        <w:trPr>
          <w:trHeight w:val="6650"/>
        </w:trPr>
        <w:tc>
          <w:tcPr>
            <w:tcW w:w="10395" w:type="dxa"/>
          </w:tcPr>
          <w:p w14:paraId="331683D7" w14:textId="77777777" w:rsidR="008D3E0D" w:rsidRPr="008D3E0D" w:rsidRDefault="008D3E0D" w:rsidP="00A21A86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</w:rPr>
            </w:pPr>
            <w:r w:rsidRPr="008D3E0D">
              <w:rPr>
                <w:rFonts w:asciiTheme="minorHAnsi" w:hAnsiTheme="minorHAnsi"/>
                <w:noProof/>
                <w:sz w:val="28"/>
              </w:rPr>
              <w:lastRenderedPageBreak/>
              <w:t>Team Learning Plan link can be seen below the Team PMS Record link.</w:t>
            </w:r>
          </w:p>
          <w:p w14:paraId="331683D8" w14:textId="77777777" w:rsidR="008D3E0D" w:rsidRDefault="008D3E0D" w:rsidP="008D3E0D">
            <w:pPr>
              <w:rPr>
                <w:noProof/>
              </w:rPr>
            </w:pPr>
            <w:r w:rsidRPr="007B2871"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3316849A" wp14:editId="3316849B">
                  <wp:simplePos x="0" y="0"/>
                  <wp:positionH relativeFrom="column">
                    <wp:posOffset>230901</wp:posOffset>
                  </wp:positionH>
                  <wp:positionV relativeFrom="paragraph">
                    <wp:posOffset>144615</wp:posOffset>
                  </wp:positionV>
                  <wp:extent cx="5995453" cy="2422566"/>
                  <wp:effectExtent l="38100" t="38100" r="100965" b="92075"/>
                  <wp:wrapNone/>
                  <wp:docPr id="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784" b="10030"/>
                          <a:stretch/>
                        </pic:blipFill>
                        <pic:spPr bwMode="auto">
                          <a:xfrm>
                            <a:off x="0" y="0"/>
                            <a:ext cx="6040966" cy="2440956"/>
                          </a:xfrm>
                          <a:prstGeom prst="rect">
                            <a:avLst/>
                          </a:prstGeom>
                          <a:ln w="38100" cap="sq" cmpd="sng" algn="ctr">
                            <a:noFill/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1683D9" w14:textId="77777777" w:rsidR="008D3E0D" w:rsidRDefault="008D3E0D" w:rsidP="008D3E0D">
            <w:pPr>
              <w:rPr>
                <w:noProof/>
              </w:rPr>
            </w:pPr>
          </w:p>
          <w:p w14:paraId="331683DA" w14:textId="77777777" w:rsidR="008D3E0D" w:rsidRDefault="008D3E0D" w:rsidP="008D3E0D">
            <w:pPr>
              <w:rPr>
                <w:noProof/>
              </w:rPr>
            </w:pPr>
          </w:p>
          <w:p w14:paraId="331683DB" w14:textId="77777777" w:rsidR="008D3E0D" w:rsidRDefault="008D3E0D" w:rsidP="008D3E0D">
            <w:pPr>
              <w:rPr>
                <w:noProof/>
              </w:rPr>
            </w:pPr>
          </w:p>
          <w:p w14:paraId="331683DC" w14:textId="77777777" w:rsidR="008D3E0D" w:rsidRDefault="008D3E0D" w:rsidP="008D3E0D">
            <w:pPr>
              <w:rPr>
                <w:noProof/>
              </w:rPr>
            </w:pPr>
          </w:p>
          <w:p w14:paraId="331683DD" w14:textId="77777777" w:rsidR="008D3E0D" w:rsidRDefault="008D3E0D" w:rsidP="008D3E0D">
            <w:pPr>
              <w:rPr>
                <w:noProof/>
              </w:rPr>
            </w:pPr>
          </w:p>
          <w:p w14:paraId="331683DE" w14:textId="77777777" w:rsidR="008D3E0D" w:rsidRDefault="008D3E0D" w:rsidP="008D3E0D">
            <w:pPr>
              <w:rPr>
                <w:noProof/>
              </w:rPr>
            </w:pPr>
          </w:p>
          <w:p w14:paraId="331683DF" w14:textId="77777777" w:rsidR="008D3E0D" w:rsidRDefault="008D3E0D" w:rsidP="008D3E0D">
            <w:pPr>
              <w:rPr>
                <w:noProof/>
              </w:rPr>
            </w:pPr>
          </w:p>
          <w:p w14:paraId="331683E0" w14:textId="77777777" w:rsidR="008D3E0D" w:rsidRDefault="008D3E0D" w:rsidP="008D3E0D">
            <w:pPr>
              <w:rPr>
                <w:noProof/>
              </w:rPr>
            </w:pPr>
          </w:p>
          <w:p w14:paraId="331683E1" w14:textId="77777777" w:rsidR="008D3E0D" w:rsidRPr="008D3E0D" w:rsidRDefault="008D3E0D" w:rsidP="008D3E0D">
            <w:pPr>
              <w:pStyle w:val="ListParagraph"/>
              <w:spacing w:before="0" w:after="0" w:line="240" w:lineRule="auto"/>
              <w:ind w:left="1440"/>
              <w:rPr>
                <w:rFonts w:asciiTheme="minorHAnsi" w:hAnsiTheme="minorHAnsi"/>
                <w:noProof/>
              </w:rPr>
            </w:pPr>
          </w:p>
          <w:p w14:paraId="331683E2" w14:textId="77777777" w:rsidR="008D3E0D" w:rsidRPr="008D3E0D" w:rsidRDefault="008D3E0D" w:rsidP="008D3E0D">
            <w:pPr>
              <w:pStyle w:val="ListParagraph"/>
              <w:spacing w:before="0" w:after="0" w:line="240" w:lineRule="auto"/>
              <w:ind w:left="1440"/>
              <w:rPr>
                <w:rFonts w:asciiTheme="minorHAnsi" w:hAnsiTheme="minorHAnsi"/>
                <w:noProof/>
              </w:rPr>
            </w:pPr>
          </w:p>
          <w:p w14:paraId="52D8F510" w14:textId="77777777" w:rsidR="008D3E0D" w:rsidRPr="00623BAC" w:rsidRDefault="008D3E0D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/>
                <w:noProof/>
              </w:rPr>
            </w:pPr>
            <w:r w:rsidRPr="008D3E0D">
              <w:rPr>
                <w:rFonts w:asciiTheme="minorHAnsi" w:hAnsiTheme="minorHAnsi"/>
                <w:noProof/>
                <w:sz w:val="24"/>
              </w:rPr>
              <w:t>There is a separate button for Exporting the record to .xls ( Excel) format.</w:t>
            </w:r>
          </w:p>
          <w:p w14:paraId="711AA027" w14:textId="77777777" w:rsidR="00623BAC" w:rsidRPr="00623BAC" w:rsidRDefault="00623BAC" w:rsidP="009B6F5F">
            <w:pPr>
              <w:pStyle w:val="ListParagraph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22BA3370" w14:textId="46C85B5F" w:rsidR="00623BAC" w:rsidRPr="0003655D" w:rsidRDefault="00EB53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</w:rPr>
            </w:pPr>
            <w:r>
              <w:rPr>
                <w:rFonts w:asciiTheme="minorHAnsi" w:hAnsiTheme="minorHAnsi"/>
                <w:noProof/>
                <w:sz w:val="28"/>
              </w:rPr>
              <w:t xml:space="preserve"> </w:t>
            </w:r>
            <w:r w:rsidR="00623BAC" w:rsidRPr="0003655D">
              <w:rPr>
                <w:rFonts w:asciiTheme="minorHAnsi" w:hAnsiTheme="minorHAnsi"/>
                <w:noProof/>
                <w:sz w:val="28"/>
              </w:rPr>
              <w:t>Supervisor’s Section: My Pending PMS Assessment Signoff</w:t>
            </w:r>
          </w:p>
          <w:p w14:paraId="67A41CE5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69A24D9E" w14:textId="77777777" w:rsidR="0003655D" w:rsidRDefault="003D3FE7" w:rsidP="00623BAC">
            <w:pPr>
              <w:numPr>
                <w:ilvl w:val="0"/>
                <w:numId w:val="33"/>
              </w:numPr>
              <w:spacing w:before="0" w:after="0" w:line="240" w:lineRule="auto"/>
              <w:rPr>
                <w:rFonts w:asciiTheme="minorHAnsi" w:hAnsiTheme="minorHAnsi"/>
                <w:noProof/>
                <w:sz w:val="24"/>
                <w:lang w:val="en-US"/>
              </w:rPr>
            </w:pPr>
            <w:r w:rsidRPr="0003655D">
              <w:rPr>
                <w:rFonts w:asciiTheme="minorHAnsi" w:hAnsiTheme="minorHAnsi"/>
                <w:noProof/>
                <w:sz w:val="24"/>
                <w:lang w:val="en-US"/>
              </w:rPr>
              <w:t>Click on ‘My pending PMS Signoffs’ for Final Assessment subm</w:t>
            </w:r>
            <w:r w:rsidR="0003655D">
              <w:rPr>
                <w:rFonts w:asciiTheme="minorHAnsi" w:hAnsiTheme="minorHAnsi"/>
                <w:noProof/>
                <w:sz w:val="24"/>
                <w:lang w:val="en-US"/>
              </w:rPr>
              <w:t>itted by employees for approval</w:t>
            </w:r>
          </w:p>
          <w:p w14:paraId="12840C44" w14:textId="1288A64E" w:rsidR="00623BAC" w:rsidRPr="0003655D" w:rsidRDefault="00623BAC" w:rsidP="00623BAC">
            <w:pPr>
              <w:numPr>
                <w:ilvl w:val="0"/>
                <w:numId w:val="33"/>
              </w:numPr>
              <w:spacing w:before="0" w:after="0" w:line="240" w:lineRule="auto"/>
              <w:rPr>
                <w:rFonts w:asciiTheme="minorHAnsi" w:hAnsiTheme="minorHAnsi"/>
                <w:noProof/>
                <w:sz w:val="24"/>
                <w:lang w:val="en-US"/>
              </w:rPr>
            </w:pPr>
            <w:r w:rsidRPr="0003655D">
              <w:rPr>
                <w:rFonts w:asciiTheme="minorHAnsi" w:hAnsiTheme="minorHAnsi"/>
                <w:noProof/>
                <w:sz w:val="24"/>
                <w:lang w:val="en-US"/>
              </w:rPr>
              <w:t>Manager can view, enter comments and give individual KRA ratings</w:t>
            </w:r>
          </w:p>
          <w:p w14:paraId="6ED7419A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7A624A32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  <w:r w:rsidRPr="00623BAC">
              <w:rPr>
                <w:rFonts w:asciiTheme="minorHAnsi" w:hAnsiTheme="minorHAnsi"/>
                <w:noProof/>
                <w:lang w:val="en-US"/>
              </w:rPr>
              <w:drawing>
                <wp:inline distT="0" distB="0" distL="0" distR="0" wp14:anchorId="70D50FDE" wp14:editId="38CEAC76">
                  <wp:extent cx="1419225" cy="1619250"/>
                  <wp:effectExtent l="0" t="0" r="9525" b="0"/>
                  <wp:docPr id="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560AB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2E3EB7DC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  <w:r w:rsidRPr="00623BAC">
              <w:rPr>
                <w:rFonts w:asciiTheme="minorHAnsi" w:hAnsiTheme="minorHAnsi"/>
                <w:noProof/>
                <w:lang w:val="en-US"/>
              </w:rPr>
              <w:drawing>
                <wp:inline distT="0" distB="0" distL="0" distR="0" wp14:anchorId="4B0C4A46" wp14:editId="318A3BE4">
                  <wp:extent cx="5733415" cy="1123950"/>
                  <wp:effectExtent l="0" t="0" r="635" b="0"/>
                  <wp:docPr id="5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03216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6DB7C928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3EACE41D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09B80B9F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74A2997E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1CE76299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73BE49BE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661FE6C5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70E5115E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1ED84261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69774732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1FF33FB4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51DF9D81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1547AC6D" w14:textId="329CFDDE" w:rsidR="00623BAC" w:rsidRPr="0003655D" w:rsidRDefault="00EB53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jc w:val="both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 xml:space="preserve"> </w:t>
            </w:r>
            <w:r w:rsidR="003D3FE7" w:rsidRPr="0003655D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>Supervisor has to Select Manager’s Rating for the assessment year</w:t>
            </w:r>
          </w:p>
          <w:p w14:paraId="79AE7DF4" w14:textId="77777777" w:rsidR="00623BAC" w:rsidRDefault="00623BAC" w:rsidP="0003655D">
            <w:pPr>
              <w:spacing w:before="0" w:after="0" w:line="240" w:lineRule="auto"/>
              <w:jc w:val="both"/>
              <w:rPr>
                <w:rFonts w:asciiTheme="minorHAnsi" w:hAnsiTheme="minorHAnsi"/>
                <w:noProof/>
              </w:rPr>
            </w:pPr>
          </w:p>
          <w:p w14:paraId="5C9ACC50" w14:textId="77777777" w:rsidR="00623BAC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3A7EF8C2" w14:textId="0AAA31C9" w:rsidR="004231BF" w:rsidRDefault="00623BAC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BBB37" wp14:editId="6D0E2907">
                  <wp:extent cx="6232023" cy="2504303"/>
                  <wp:effectExtent l="0" t="0" r="0" b="0"/>
                  <wp:docPr id="193" name="Picture 193" descr="cid:image001.png@01D3B47C.3A314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1.png@01D3B47C.3A314C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r:link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0853" cy="251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1FFC3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7B26EB53" w14:textId="7AD34EFE" w:rsidR="004231BF" w:rsidRPr="0003655D" w:rsidRDefault="004231BF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jc w:val="both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  <w:r w:rsidRPr="0003655D">
              <w:rPr>
                <w:rFonts w:asciiTheme="minorHAnsi" w:hAnsiTheme="minorHAnsi"/>
                <w:noProof/>
                <w:sz w:val="28"/>
                <w:szCs w:val="28"/>
              </w:rPr>
              <w:t>Supervisor has to Select Manager Rating and Manager comments for each KRA item</w:t>
            </w:r>
          </w:p>
          <w:p w14:paraId="2D6C1351" w14:textId="77777777" w:rsidR="004231BF" w:rsidRPr="004231BF" w:rsidRDefault="004231BF" w:rsidP="004231BF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262DE1B8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36F706" wp14:editId="4F2FE311">
                  <wp:extent cx="6136615" cy="3451172"/>
                  <wp:effectExtent l="0" t="0" r="0" b="0"/>
                  <wp:docPr id="194" name="Picture 194" descr="cid:image002.png@01D3B47C.3A314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id:image002.png@01D3B47C.3A314C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r:link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8361" cy="345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391AC6" w14:textId="77777777" w:rsidR="004231BF" w:rsidRDefault="004231BF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7A9A9237" w14:textId="77777777" w:rsidR="0003655D" w:rsidRDefault="0003655D" w:rsidP="0003655D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16E83AD9" w14:textId="77777777" w:rsidR="0003655D" w:rsidRDefault="0003655D" w:rsidP="0003655D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66265BD7" w14:textId="77777777" w:rsidR="0003655D" w:rsidRDefault="0003655D" w:rsidP="0003655D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689E2C1B" w14:textId="77777777" w:rsidR="0003655D" w:rsidRDefault="0003655D" w:rsidP="0003655D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170F0252" w14:textId="77777777" w:rsidR="0003655D" w:rsidRDefault="0003655D" w:rsidP="0003655D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35D8B697" w14:textId="77777777" w:rsidR="0003655D" w:rsidRDefault="0003655D" w:rsidP="0003655D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55E19E8A" w14:textId="77777777" w:rsidR="0003655D" w:rsidRDefault="0003655D" w:rsidP="0003655D">
            <w:pPr>
              <w:spacing w:before="0" w:after="0" w:line="240" w:lineRule="auto"/>
              <w:ind w:left="360"/>
              <w:rPr>
                <w:rFonts w:asciiTheme="minorHAnsi" w:hAnsiTheme="minorHAnsi"/>
                <w:noProof/>
                <w:lang w:val="en-US"/>
              </w:rPr>
            </w:pPr>
          </w:p>
          <w:p w14:paraId="4B8BEC40" w14:textId="77777777" w:rsidR="0003655D" w:rsidRDefault="0003655D" w:rsidP="0003655D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77E83D2F" w14:textId="3E2C55F8" w:rsidR="00423CD1" w:rsidRPr="0003655D" w:rsidRDefault="00EB53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lastRenderedPageBreak/>
              <w:t xml:space="preserve"> </w:t>
            </w:r>
            <w:r w:rsidR="003D3FE7" w:rsidRPr="0003655D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>Click on Next button to review learning plan and final Sign Off.</w:t>
            </w:r>
          </w:p>
          <w:p w14:paraId="61274C9F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3BB35032" w14:textId="60027D8E" w:rsidR="004231BF" w:rsidRDefault="00D0005E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D57C40" wp14:editId="56386F95">
                  <wp:extent cx="6359782" cy="1141294"/>
                  <wp:effectExtent l="0" t="0" r="3175" b="1905"/>
                  <wp:docPr id="212" name="Picture 212" descr="cid:image001.png@01D3B47F.10189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1.png@01D3B47F.10189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0878" cy="1159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78D74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37DA63E6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3BC5FC82" w14:textId="45EAD4F9" w:rsidR="00423CD1" w:rsidRPr="0003655D" w:rsidRDefault="00EB53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jc w:val="both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 xml:space="preserve"> </w:t>
            </w:r>
            <w:r w:rsidR="003D3FE7" w:rsidRPr="0003655D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>Supervisor has to enter comments for Additional Development Inputs plan if any.</w:t>
            </w:r>
          </w:p>
          <w:p w14:paraId="3ACCDCE0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72138EA4" w14:textId="2ECD18F0" w:rsidR="004231BF" w:rsidRDefault="000365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  <w:r w:rsidRPr="0003655D">
              <w:rPr>
                <w:rFonts w:asciiTheme="minorHAnsi" w:hAnsiTheme="minorHAnsi"/>
                <w:b/>
                <w:bCs/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CF76D0C" wp14:editId="128D6732">
                      <wp:simplePos x="0" y="0"/>
                      <wp:positionH relativeFrom="column">
                        <wp:posOffset>5284544</wp:posOffset>
                      </wp:positionH>
                      <wp:positionV relativeFrom="paragraph">
                        <wp:posOffset>1557916</wp:posOffset>
                      </wp:positionV>
                      <wp:extent cx="750627" cy="366162"/>
                      <wp:effectExtent l="19050" t="19050" r="11430" b="15240"/>
                      <wp:wrapNone/>
                      <wp:docPr id="222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0627" cy="36616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0E535F2" id="Rectangle 1" o:spid="_x0000_s1026" style="position:absolute;margin-left:416.1pt;margin-top:122.65pt;width:59.1pt;height:28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" filled="f" strokecolor="red" strokeweight="2.25pt"/>
                  </w:pict>
                </mc:Fallback>
              </mc:AlternateContent>
            </w:r>
            <w:r w:rsidR="00D0005E" w:rsidRPr="00D0005E">
              <w:rPr>
                <w:rFonts w:asciiTheme="minorHAnsi" w:hAnsiTheme="minorHAnsi"/>
                <w:noProof/>
                <w:lang w:val="en-US"/>
              </w:rPr>
              <w:drawing>
                <wp:inline distT="0" distB="0" distL="0" distR="0" wp14:anchorId="63284C0B" wp14:editId="1BFA389C">
                  <wp:extent cx="5733415" cy="1844675"/>
                  <wp:effectExtent l="0" t="0" r="635" b="3175"/>
                  <wp:docPr id="2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41E04" w14:textId="06EC3580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7D1063C7" w14:textId="465B460C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6617B849" w14:textId="2A9A0113" w:rsidR="004231BF" w:rsidRPr="0003655D" w:rsidRDefault="000365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rPr>
                <w:rFonts w:asciiTheme="minorHAnsi" w:hAnsiTheme="minorHAnsi"/>
                <w:bCs/>
                <w:noProof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bCs/>
                <w:noProof/>
              </w:rPr>
              <w:t xml:space="preserve"> </w:t>
            </w:r>
            <w:r w:rsidR="004231BF" w:rsidRPr="0003655D">
              <w:rPr>
                <w:rFonts w:asciiTheme="minorHAnsi" w:hAnsiTheme="minorHAnsi"/>
                <w:bCs/>
                <w:noProof/>
                <w:sz w:val="28"/>
                <w:szCs w:val="28"/>
              </w:rPr>
              <w:t>My Pending PMS Assessment Signoff</w:t>
            </w:r>
          </w:p>
          <w:p w14:paraId="6914516D" w14:textId="77777777" w:rsidR="004231BF" w:rsidRPr="0003655D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</w:p>
          <w:p w14:paraId="4953204A" w14:textId="77777777" w:rsidR="00D0005E" w:rsidRDefault="00D0005E" w:rsidP="00D0005E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150AA5EE" w14:textId="77777777" w:rsidR="00D0005E" w:rsidRDefault="00D0005E" w:rsidP="00D0005E">
            <w:pPr>
              <w:spacing w:before="0" w:after="0" w:line="240" w:lineRule="auto"/>
              <w:ind w:left="720"/>
              <w:rPr>
                <w:rFonts w:asciiTheme="minorHAnsi" w:hAnsiTheme="minorHAnsi"/>
                <w:noProof/>
                <w:lang w:val="en-US"/>
              </w:rPr>
            </w:pPr>
          </w:p>
          <w:p w14:paraId="3F863952" w14:textId="2F7F3888" w:rsidR="004231BF" w:rsidRDefault="004231BF" w:rsidP="00D0005E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  <w:r w:rsidRPr="004231BF">
              <w:rPr>
                <w:rFonts w:asciiTheme="minorHAnsi" w:hAnsiTheme="minorHAnsi"/>
                <w:noProof/>
                <w:lang w:val="en-US"/>
              </w:rPr>
              <w:drawing>
                <wp:inline distT="0" distB="0" distL="0" distR="0" wp14:anchorId="3EA87460" wp14:editId="5F855ED7">
                  <wp:extent cx="5733415" cy="2071370"/>
                  <wp:effectExtent l="0" t="0" r="635" b="5080"/>
                  <wp:docPr id="1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49ED6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08317BD1" w14:textId="77777777" w:rsid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6EF33D3C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048120DC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68D64759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7F7C20B5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57FFB7DD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083D79B9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397358EB" w14:textId="77777777" w:rsidR="00EB535D" w:rsidRDefault="00EB535D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6D67BB38" w14:textId="77777777" w:rsidR="004231BF" w:rsidRPr="004231BF" w:rsidRDefault="004231BF" w:rsidP="004231BF">
            <w:pPr>
              <w:spacing w:before="0" w:after="0" w:line="240" w:lineRule="auto"/>
              <w:rPr>
                <w:rFonts w:asciiTheme="minorHAnsi" w:hAnsiTheme="minorHAnsi"/>
                <w:noProof/>
                <w:lang w:val="en-US"/>
              </w:rPr>
            </w:pPr>
          </w:p>
          <w:p w14:paraId="376F0282" w14:textId="318A2201" w:rsidR="00423CD1" w:rsidRPr="0003655D" w:rsidRDefault="0003655D" w:rsidP="0003655D">
            <w:pPr>
              <w:pStyle w:val="ListParagraph"/>
              <w:numPr>
                <w:ilvl w:val="0"/>
                <w:numId w:val="12"/>
              </w:numPr>
              <w:spacing w:before="0" w:after="0" w:line="240" w:lineRule="auto"/>
              <w:jc w:val="both"/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</w:pPr>
            <w:r>
              <w:rPr>
                <w:rFonts w:asciiTheme="minorHAnsi" w:hAnsiTheme="minorHAnsi"/>
                <w:noProof/>
                <w:lang w:val="en-US"/>
              </w:rPr>
              <w:lastRenderedPageBreak/>
              <w:t xml:space="preserve"> </w:t>
            </w:r>
            <w:r w:rsidR="003D3FE7" w:rsidRPr="0003655D">
              <w:rPr>
                <w:rFonts w:asciiTheme="minorHAnsi" w:hAnsiTheme="minorHAnsi"/>
                <w:noProof/>
                <w:sz w:val="28"/>
                <w:szCs w:val="28"/>
                <w:lang w:val="en-US"/>
              </w:rPr>
              <w:t>An Alert as well as an Email will be triggered to Employee regarding ‘Assessment signed off’</w:t>
            </w:r>
          </w:p>
          <w:p w14:paraId="3987E270" w14:textId="745F1A32" w:rsidR="004231BF" w:rsidRDefault="005A0B18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  <w:r w:rsidRPr="00D0005E">
              <w:rPr>
                <w:rFonts w:asciiTheme="minorHAnsi" w:hAnsiTheme="minorHAnsi"/>
                <w:noProof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0776CDD7" wp14:editId="75E4C610">
                  <wp:simplePos x="0" y="0"/>
                  <wp:positionH relativeFrom="column">
                    <wp:posOffset>5715</wp:posOffset>
                  </wp:positionH>
                  <wp:positionV relativeFrom="paragraph">
                    <wp:posOffset>156845</wp:posOffset>
                  </wp:positionV>
                  <wp:extent cx="5733415" cy="989330"/>
                  <wp:effectExtent l="0" t="0" r="635" b="1270"/>
                  <wp:wrapNone/>
                  <wp:docPr id="20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F62C24" w14:textId="6223040C" w:rsidR="00D0005E" w:rsidRDefault="00D0005E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331683E3" w14:textId="4C63F547" w:rsidR="00D0005E" w:rsidRDefault="00D0005E" w:rsidP="00623BAC">
            <w:pPr>
              <w:spacing w:before="0" w:after="0" w:line="240" w:lineRule="auto"/>
              <w:rPr>
                <w:rFonts w:asciiTheme="minorHAnsi" w:hAnsiTheme="minorHAnsi"/>
                <w:noProof/>
              </w:rPr>
            </w:pPr>
          </w:p>
          <w:p w14:paraId="48761CD9" w14:textId="77777777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33D24514" w14:textId="77777777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2F1541E2" w14:textId="215C53D2" w:rsidR="00D0005E" w:rsidRPr="00D0005E" w:rsidRDefault="005A0B18" w:rsidP="00D0005E">
            <w:pPr>
              <w:rPr>
                <w:rFonts w:asciiTheme="minorHAnsi" w:hAnsiTheme="minorHAnsi"/>
              </w:rPr>
            </w:pPr>
            <w:r w:rsidRPr="00D0005E">
              <w:rPr>
                <w:rFonts w:asciiTheme="minorHAnsi" w:hAnsiTheme="minorHAnsi"/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2CD098F4" wp14:editId="1C00685D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199545</wp:posOffset>
                  </wp:positionV>
                  <wp:extent cx="5435902" cy="1911178"/>
                  <wp:effectExtent l="0" t="0" r="0" b="0"/>
                  <wp:wrapNone/>
                  <wp:docPr id="2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902" cy="191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7C9032" w14:textId="27FFF4BA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0028FEE4" w14:textId="5E94F841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56E80913" w14:textId="63D7BCF6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09AF1C93" w14:textId="77777777" w:rsidR="00D0005E" w:rsidRPr="00D0005E" w:rsidRDefault="00D0005E" w:rsidP="00D0005E">
            <w:pPr>
              <w:rPr>
                <w:rFonts w:asciiTheme="minorHAnsi" w:hAnsiTheme="minorHAnsi"/>
              </w:rPr>
            </w:pPr>
          </w:p>
          <w:p w14:paraId="7AD46479" w14:textId="60CEEEE3" w:rsidR="00D0005E" w:rsidRPr="00D0005E" w:rsidRDefault="00D0005E" w:rsidP="005A0B18">
            <w:pPr>
              <w:rPr>
                <w:rFonts w:asciiTheme="minorHAnsi" w:hAnsiTheme="minorHAnsi"/>
              </w:rPr>
            </w:pPr>
          </w:p>
        </w:tc>
      </w:tr>
    </w:tbl>
    <w:p w14:paraId="331683E5" w14:textId="77777777" w:rsidR="001A2D81" w:rsidRPr="001A2D81" w:rsidRDefault="001A2D81" w:rsidP="001A2D81">
      <w:pPr>
        <w:pStyle w:val="Heading1"/>
      </w:pPr>
      <w:bookmarkStart w:id="3" w:name="_Toc462045661"/>
      <w:r w:rsidRPr="001A2D81">
        <w:lastRenderedPageBreak/>
        <w:t>SELF HELP GUIDE</w:t>
      </w:r>
      <w:bookmarkEnd w:id="3"/>
    </w:p>
    <w:p w14:paraId="331683E6" w14:textId="77777777" w:rsidR="001A2D81" w:rsidRPr="00043BDF" w:rsidRDefault="001A2D81" w:rsidP="001A2D81">
      <w:pPr>
        <w:tabs>
          <w:tab w:val="left" w:pos="6018"/>
        </w:tabs>
        <w:rPr>
          <w:sz w:val="36"/>
        </w:rPr>
      </w:pPr>
    </w:p>
    <w:p w14:paraId="331683E7" w14:textId="77777777" w:rsidR="001A2D81" w:rsidRDefault="001A2D81" w:rsidP="009B6F5F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043BDF">
        <w:rPr>
          <w:rFonts w:asciiTheme="minorHAnsi" w:hAnsiTheme="minorHAnsi"/>
          <w:sz w:val="28"/>
        </w:rPr>
        <w:t xml:space="preserve">Do not attempt to add a </w:t>
      </w:r>
      <w:r w:rsidRPr="000F6F64">
        <w:rPr>
          <w:rFonts w:asciiTheme="minorHAnsi" w:hAnsiTheme="minorHAnsi"/>
          <w:b/>
          <w:sz w:val="28"/>
        </w:rPr>
        <w:t>KRA with 0% weightage</w:t>
      </w:r>
      <w:r w:rsidRPr="00043BDF">
        <w:rPr>
          <w:rFonts w:asciiTheme="minorHAnsi" w:hAnsiTheme="minorHAnsi"/>
          <w:sz w:val="28"/>
        </w:rPr>
        <w:t>.</w:t>
      </w:r>
    </w:p>
    <w:p w14:paraId="331683E8" w14:textId="77777777" w:rsidR="001A2D81" w:rsidRPr="00043BDF" w:rsidRDefault="001A2D81" w:rsidP="001A2D81">
      <w:pPr>
        <w:pStyle w:val="ListParagraph"/>
        <w:tabs>
          <w:tab w:val="left" w:pos="6018"/>
        </w:tabs>
        <w:ind w:left="360"/>
        <w:rPr>
          <w:rFonts w:asciiTheme="minorHAnsi" w:hAnsiTheme="minorHAnsi"/>
          <w:sz w:val="28"/>
        </w:rPr>
      </w:pPr>
    </w:p>
    <w:p w14:paraId="331683E9" w14:textId="77777777" w:rsidR="00F10C4C" w:rsidRDefault="00F10C4C" w:rsidP="009B6F5F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0F6F64">
        <w:rPr>
          <w:rFonts w:asciiTheme="minorHAnsi" w:hAnsiTheme="minorHAnsi"/>
          <w:b/>
          <w:sz w:val="28"/>
        </w:rPr>
        <w:t>Minimum 5 KRAs have to be entered</w:t>
      </w:r>
      <w:r w:rsidRPr="00043BDF">
        <w:rPr>
          <w:rFonts w:asciiTheme="minorHAnsi" w:hAnsiTheme="minorHAnsi"/>
          <w:sz w:val="28"/>
        </w:rPr>
        <w:t>. For scenarios where only less than 5 KRAs are applicable</w:t>
      </w:r>
      <w:r>
        <w:rPr>
          <w:rFonts w:asciiTheme="minorHAnsi" w:hAnsiTheme="minorHAnsi"/>
          <w:sz w:val="28"/>
        </w:rPr>
        <w:t xml:space="preserve"> or let’s say, few of the given 5 categories of KRA is inapplicable. For </w:t>
      </w:r>
      <w:proofErr w:type="spellStart"/>
      <w:r>
        <w:rPr>
          <w:rFonts w:asciiTheme="minorHAnsi" w:hAnsiTheme="minorHAnsi"/>
          <w:sz w:val="28"/>
        </w:rPr>
        <w:t>eg</w:t>
      </w:r>
      <w:proofErr w:type="spellEnd"/>
      <w:r>
        <w:rPr>
          <w:rFonts w:asciiTheme="minorHAnsi" w:hAnsiTheme="minorHAnsi"/>
          <w:sz w:val="28"/>
        </w:rPr>
        <w:t>. Financial KRA inapplicable for G4, G5, and G6</w:t>
      </w:r>
      <w:r w:rsidRPr="00043BDF">
        <w:rPr>
          <w:rFonts w:asciiTheme="minorHAnsi" w:hAnsiTheme="minorHAnsi"/>
          <w:sz w:val="28"/>
        </w:rPr>
        <w:t>, It is suggested that you split-up a few KRAs with higher granularity and manage to meet minimum criterion.</w:t>
      </w:r>
      <w:r>
        <w:rPr>
          <w:rFonts w:asciiTheme="minorHAnsi" w:hAnsiTheme="minorHAnsi"/>
          <w:sz w:val="28"/>
        </w:rPr>
        <w:t xml:space="preserve"> (See below illustration)</w:t>
      </w:r>
    </w:p>
    <w:tbl>
      <w:tblPr>
        <w:tblStyle w:val="MajescoTable"/>
        <w:tblW w:w="5125" w:type="dxa"/>
        <w:jc w:val="left"/>
        <w:tblInd w:w="607" w:type="dxa"/>
        <w:tblLook w:val="04A0" w:firstRow="1" w:lastRow="0" w:firstColumn="1" w:lastColumn="0" w:noHBand="0" w:noVBand="1"/>
      </w:tblPr>
      <w:tblGrid>
        <w:gridCol w:w="805"/>
        <w:gridCol w:w="2520"/>
        <w:gridCol w:w="1800"/>
      </w:tblGrid>
      <w:tr w:rsidR="00477307" w:rsidRPr="0057343F" w14:paraId="331683ED" w14:textId="77777777" w:rsidTr="00DA6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EA" w14:textId="77777777" w:rsidR="00477307" w:rsidRPr="000F6F64" w:rsidRDefault="00477307" w:rsidP="00DA6C64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proofErr w:type="spellStart"/>
            <w:r w:rsidRPr="000F6F64">
              <w:rPr>
                <w:bCs/>
                <w:color w:val="FFFFFF"/>
                <w:sz w:val="24"/>
              </w:rPr>
              <w:t>Sr.No</w:t>
            </w:r>
            <w:proofErr w:type="spellEnd"/>
          </w:p>
        </w:tc>
        <w:tc>
          <w:tcPr>
            <w:tcW w:w="2520" w:type="dxa"/>
            <w:vAlign w:val="bottom"/>
          </w:tcPr>
          <w:p w14:paraId="331683EB" w14:textId="77777777" w:rsidR="00477307" w:rsidRPr="000F6F64" w:rsidRDefault="00477307" w:rsidP="00DA6C64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r w:rsidRPr="000F6F64">
              <w:rPr>
                <w:bCs/>
                <w:color w:val="FFFFFF"/>
                <w:sz w:val="24"/>
              </w:rPr>
              <w:t>Category</w:t>
            </w:r>
          </w:p>
        </w:tc>
        <w:tc>
          <w:tcPr>
            <w:tcW w:w="1800" w:type="dxa"/>
            <w:vAlign w:val="bottom"/>
          </w:tcPr>
          <w:p w14:paraId="331683EC" w14:textId="77777777" w:rsidR="00477307" w:rsidRPr="000F6F64" w:rsidRDefault="00477307" w:rsidP="00DA6C64">
            <w:pPr>
              <w:spacing w:before="0" w:after="0" w:line="240" w:lineRule="auto"/>
              <w:rPr>
                <w:b w:val="0"/>
                <w:bCs/>
                <w:color w:val="FFFFFF"/>
                <w:sz w:val="24"/>
              </w:rPr>
            </w:pPr>
            <w:r w:rsidRPr="000F6F64">
              <w:rPr>
                <w:bCs/>
                <w:color w:val="FFFFFF"/>
                <w:sz w:val="24"/>
              </w:rPr>
              <w:t>Activity</w:t>
            </w:r>
          </w:p>
        </w:tc>
      </w:tr>
      <w:tr w:rsidR="00477307" w14:paraId="331683F1" w14:textId="77777777" w:rsidTr="00DA6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EE" w14:textId="77777777" w:rsidR="00477307" w:rsidRPr="000F6F64" w:rsidRDefault="00477307" w:rsidP="00DA6C64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1</w:t>
            </w:r>
          </w:p>
        </w:tc>
        <w:tc>
          <w:tcPr>
            <w:tcW w:w="2520" w:type="dxa"/>
            <w:vAlign w:val="bottom"/>
          </w:tcPr>
          <w:p w14:paraId="331683EF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14:paraId="331683F0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14:paraId="331683F5" w14:textId="77777777" w:rsidTr="00DA6C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F2" w14:textId="77777777" w:rsidR="00477307" w:rsidRPr="000F6F64" w:rsidRDefault="00477307" w:rsidP="00DA6C64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2</w:t>
            </w:r>
          </w:p>
        </w:tc>
        <w:tc>
          <w:tcPr>
            <w:tcW w:w="2520" w:type="dxa"/>
            <w:vAlign w:val="bottom"/>
          </w:tcPr>
          <w:p w14:paraId="331683F3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Organization</w:t>
            </w:r>
          </w:p>
        </w:tc>
        <w:tc>
          <w:tcPr>
            <w:tcW w:w="1800" w:type="dxa"/>
            <w:vAlign w:val="bottom"/>
          </w:tcPr>
          <w:p w14:paraId="331683F4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14:paraId="331683F9" w14:textId="77777777" w:rsidTr="00DA6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F6" w14:textId="77777777" w:rsidR="00477307" w:rsidRPr="000F6F64" w:rsidRDefault="00477307" w:rsidP="00DA6C64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3</w:t>
            </w:r>
          </w:p>
        </w:tc>
        <w:tc>
          <w:tcPr>
            <w:tcW w:w="2520" w:type="dxa"/>
            <w:vAlign w:val="bottom"/>
          </w:tcPr>
          <w:p w14:paraId="331683F7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14:paraId="331683F8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14:paraId="331683FD" w14:textId="77777777" w:rsidTr="00DA6C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FA" w14:textId="77777777" w:rsidR="00477307" w:rsidRPr="000F6F64" w:rsidRDefault="00477307" w:rsidP="00DA6C64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4</w:t>
            </w:r>
          </w:p>
        </w:tc>
        <w:tc>
          <w:tcPr>
            <w:tcW w:w="2520" w:type="dxa"/>
            <w:vAlign w:val="bottom"/>
          </w:tcPr>
          <w:p w14:paraId="331683FB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People </w:t>
            </w:r>
          </w:p>
        </w:tc>
        <w:tc>
          <w:tcPr>
            <w:tcW w:w="1800" w:type="dxa"/>
            <w:vAlign w:val="bottom"/>
          </w:tcPr>
          <w:p w14:paraId="331683FC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  <w:tr w:rsidR="00477307" w14:paraId="33168401" w14:textId="77777777" w:rsidTr="00DA6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3FE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 </w:t>
            </w:r>
          </w:p>
        </w:tc>
        <w:tc>
          <w:tcPr>
            <w:tcW w:w="2520" w:type="dxa"/>
            <w:vAlign w:val="bottom"/>
          </w:tcPr>
          <w:p w14:paraId="331683FF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People </w:t>
            </w:r>
          </w:p>
        </w:tc>
        <w:tc>
          <w:tcPr>
            <w:tcW w:w="1800" w:type="dxa"/>
            <w:vAlign w:val="bottom"/>
          </w:tcPr>
          <w:p w14:paraId="33168400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Act2</w:t>
            </w:r>
          </w:p>
        </w:tc>
      </w:tr>
      <w:tr w:rsidR="00477307" w14:paraId="33168405" w14:textId="77777777" w:rsidTr="00DA6C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05" w:type="dxa"/>
            <w:vAlign w:val="bottom"/>
          </w:tcPr>
          <w:p w14:paraId="33168402" w14:textId="77777777" w:rsidR="00477307" w:rsidRPr="000F6F64" w:rsidRDefault="00477307" w:rsidP="00DA6C64">
            <w:pPr>
              <w:spacing w:before="0" w:after="0" w:line="240" w:lineRule="auto"/>
              <w:jc w:val="right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5</w:t>
            </w:r>
          </w:p>
        </w:tc>
        <w:tc>
          <w:tcPr>
            <w:tcW w:w="2520" w:type="dxa"/>
            <w:vAlign w:val="bottom"/>
          </w:tcPr>
          <w:p w14:paraId="33168403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 xml:space="preserve">Delivery </w:t>
            </w:r>
          </w:p>
        </w:tc>
        <w:tc>
          <w:tcPr>
            <w:tcW w:w="1800" w:type="dxa"/>
            <w:vAlign w:val="bottom"/>
          </w:tcPr>
          <w:p w14:paraId="33168404" w14:textId="77777777" w:rsidR="00477307" w:rsidRPr="000F6F64" w:rsidRDefault="00477307" w:rsidP="00DA6C64">
            <w:pPr>
              <w:spacing w:before="0" w:after="0" w:line="240" w:lineRule="auto"/>
              <w:rPr>
                <w:color w:val="000000"/>
                <w:sz w:val="24"/>
              </w:rPr>
            </w:pPr>
            <w:r w:rsidRPr="000F6F64">
              <w:rPr>
                <w:color w:val="000000"/>
                <w:sz w:val="24"/>
              </w:rPr>
              <w:t>Act1</w:t>
            </w:r>
          </w:p>
        </w:tc>
      </w:tr>
    </w:tbl>
    <w:p w14:paraId="33168406" w14:textId="77777777" w:rsidR="00477307" w:rsidRPr="00477307" w:rsidRDefault="00477307" w:rsidP="00477307">
      <w:pPr>
        <w:pStyle w:val="ListParagraph"/>
        <w:rPr>
          <w:rFonts w:asciiTheme="minorHAnsi" w:hAnsiTheme="minorHAnsi"/>
          <w:sz w:val="28"/>
        </w:rPr>
      </w:pPr>
    </w:p>
    <w:p w14:paraId="33168407" w14:textId="77777777" w:rsidR="00477307" w:rsidRPr="00477307" w:rsidRDefault="00477307" w:rsidP="00477307">
      <w:pPr>
        <w:pStyle w:val="ListParagraph"/>
        <w:numPr>
          <w:ilvl w:val="6"/>
          <w:numId w:val="16"/>
        </w:numPr>
        <w:tabs>
          <w:tab w:val="left" w:pos="6018"/>
        </w:tabs>
        <w:spacing w:before="0" w:after="0" w:line="240" w:lineRule="auto"/>
        <w:ind w:left="360"/>
        <w:rPr>
          <w:rFonts w:asciiTheme="minorHAnsi" w:hAnsiTheme="minorHAnsi"/>
          <w:sz w:val="28"/>
        </w:rPr>
      </w:pPr>
      <w:r w:rsidRPr="00477307">
        <w:rPr>
          <w:rFonts w:asciiTheme="minorHAnsi" w:hAnsiTheme="minorHAnsi"/>
          <w:b/>
          <w:bCs/>
          <w:sz w:val="28"/>
        </w:rPr>
        <w:t>Mapping for fields</w:t>
      </w:r>
      <w:r w:rsidRPr="00477307">
        <w:rPr>
          <w:rFonts w:asciiTheme="minorHAnsi" w:hAnsiTheme="minorHAnsi"/>
          <w:bCs/>
          <w:sz w:val="28"/>
        </w:rPr>
        <w:t xml:space="preserve"> in KRA Template vis-à-vis  KRA setting (Portal) page</w:t>
      </w:r>
    </w:p>
    <w:p w14:paraId="33168408" w14:textId="77777777" w:rsidR="00477307" w:rsidRPr="00BA4A2E" w:rsidRDefault="00477307" w:rsidP="00477307">
      <w:pPr>
        <w:pStyle w:val="ListParagraph"/>
        <w:spacing w:before="0" w:after="0" w:line="216" w:lineRule="auto"/>
        <w:ind w:left="1800"/>
        <w:rPr>
          <w:rFonts w:asciiTheme="minorHAnsi" w:hAnsiTheme="minorHAnsi"/>
          <w:bCs/>
          <w:sz w:val="28"/>
        </w:rPr>
      </w:pPr>
      <w:r>
        <w:rPr>
          <w:rFonts w:asciiTheme="minorHAnsi" w:hAnsiTheme="minorHAnsi"/>
          <w:bCs/>
          <w:sz w:val="28"/>
        </w:rPr>
        <w:t xml:space="preserve"> </w:t>
      </w:r>
    </w:p>
    <w:tbl>
      <w:tblPr>
        <w:tblStyle w:val="MajescoTable"/>
        <w:tblpPr w:leftFromText="180" w:rightFromText="180" w:vertAnchor="text" w:horzAnchor="page" w:tblpX="1983" w:tblpYSpec="inside"/>
        <w:tblOverlap w:val="never"/>
        <w:tblW w:w="6655" w:type="dxa"/>
        <w:jc w:val="left"/>
        <w:tblLook w:val="04A0" w:firstRow="1" w:lastRow="0" w:firstColumn="1" w:lastColumn="0" w:noHBand="0" w:noVBand="1"/>
      </w:tblPr>
      <w:tblGrid>
        <w:gridCol w:w="895"/>
        <w:gridCol w:w="2700"/>
        <w:gridCol w:w="3060"/>
      </w:tblGrid>
      <w:tr w:rsidR="00477307" w:rsidRPr="0057343F" w14:paraId="3316840C" w14:textId="77777777" w:rsidTr="00477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tcW w:w="895" w:type="dxa"/>
            <w:vAlign w:val="bottom"/>
          </w:tcPr>
          <w:p w14:paraId="33168409" w14:textId="77777777"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Sr. No.</w:t>
            </w:r>
          </w:p>
        </w:tc>
        <w:tc>
          <w:tcPr>
            <w:tcW w:w="2700" w:type="dxa"/>
            <w:vAlign w:val="bottom"/>
          </w:tcPr>
          <w:p w14:paraId="3316840A" w14:textId="77777777"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KRA Template</w:t>
            </w:r>
          </w:p>
        </w:tc>
        <w:tc>
          <w:tcPr>
            <w:tcW w:w="3060" w:type="dxa"/>
            <w:vAlign w:val="bottom"/>
          </w:tcPr>
          <w:p w14:paraId="3316840B" w14:textId="77777777" w:rsidR="00477307" w:rsidRPr="00BA4A2E" w:rsidRDefault="00477307" w:rsidP="00477307">
            <w:pPr>
              <w:spacing w:before="0" w:after="0" w:line="240" w:lineRule="auto"/>
              <w:rPr>
                <w:bCs/>
                <w:color w:val="FFFFFF"/>
                <w:szCs w:val="22"/>
                <w:lang w:val="en-US"/>
              </w:rPr>
            </w:pPr>
            <w:r w:rsidRPr="00BA4A2E">
              <w:rPr>
                <w:bCs/>
                <w:color w:val="FFFFFF"/>
                <w:szCs w:val="22"/>
                <w:lang w:val="en-US"/>
              </w:rPr>
              <w:t>KRA Setting(PMS App)</w:t>
            </w:r>
          </w:p>
        </w:tc>
      </w:tr>
      <w:tr w:rsidR="00477307" w14:paraId="33168410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0D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2700" w:type="dxa"/>
            <w:vAlign w:val="bottom"/>
          </w:tcPr>
          <w:p w14:paraId="3316840E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Emp. No.</w:t>
            </w:r>
          </w:p>
        </w:tc>
        <w:tc>
          <w:tcPr>
            <w:tcW w:w="3060" w:type="dxa"/>
            <w:vAlign w:val="bottom"/>
          </w:tcPr>
          <w:p w14:paraId="3316840F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Employee Number of user</w:t>
            </w:r>
          </w:p>
        </w:tc>
      </w:tr>
      <w:tr w:rsidR="00477307" w14:paraId="33168414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11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2700" w:type="dxa"/>
            <w:vAlign w:val="bottom"/>
          </w:tcPr>
          <w:p w14:paraId="33168412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060" w:type="dxa"/>
            <w:vAlign w:val="bottom"/>
          </w:tcPr>
          <w:p w14:paraId="33168413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Employee Name</w:t>
            </w:r>
          </w:p>
        </w:tc>
      </w:tr>
      <w:tr w:rsidR="00477307" w14:paraId="33168418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15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2700" w:type="dxa"/>
            <w:vAlign w:val="bottom"/>
          </w:tcPr>
          <w:p w14:paraId="33168416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Grade</w:t>
            </w:r>
          </w:p>
        </w:tc>
        <w:tc>
          <w:tcPr>
            <w:tcW w:w="3060" w:type="dxa"/>
            <w:vAlign w:val="bottom"/>
          </w:tcPr>
          <w:p w14:paraId="33168417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Grade</w:t>
            </w:r>
          </w:p>
        </w:tc>
      </w:tr>
      <w:tr w:rsidR="00477307" w14:paraId="3316841C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19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2700" w:type="dxa"/>
            <w:vAlign w:val="bottom"/>
          </w:tcPr>
          <w:p w14:paraId="3316841A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KRA(cannot be modified)</w:t>
            </w:r>
          </w:p>
        </w:tc>
        <w:tc>
          <w:tcPr>
            <w:tcW w:w="3060" w:type="dxa"/>
            <w:vAlign w:val="bottom"/>
          </w:tcPr>
          <w:p w14:paraId="3316841B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KRA Category</w:t>
            </w:r>
          </w:p>
        </w:tc>
      </w:tr>
      <w:tr w:rsidR="00477307" w14:paraId="33168420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1D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2700" w:type="dxa"/>
            <w:vAlign w:val="bottom"/>
          </w:tcPr>
          <w:p w14:paraId="3316841E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KPIs</w:t>
            </w:r>
          </w:p>
        </w:tc>
        <w:tc>
          <w:tcPr>
            <w:tcW w:w="3060" w:type="dxa"/>
            <w:vAlign w:val="bottom"/>
          </w:tcPr>
          <w:p w14:paraId="3316841F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 xml:space="preserve">KRA </w:t>
            </w:r>
          </w:p>
        </w:tc>
      </w:tr>
      <w:tr w:rsidR="00477307" w14:paraId="33168424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21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6</w:t>
            </w:r>
          </w:p>
        </w:tc>
        <w:tc>
          <w:tcPr>
            <w:tcW w:w="2700" w:type="dxa"/>
            <w:vAlign w:val="bottom"/>
          </w:tcPr>
          <w:p w14:paraId="33168422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Measures</w:t>
            </w:r>
          </w:p>
        </w:tc>
        <w:tc>
          <w:tcPr>
            <w:tcW w:w="3060" w:type="dxa"/>
            <w:vAlign w:val="bottom"/>
          </w:tcPr>
          <w:p w14:paraId="33168423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Activity Description</w:t>
            </w:r>
          </w:p>
        </w:tc>
      </w:tr>
      <w:tr w:rsidR="00477307" w14:paraId="33168428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25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7</w:t>
            </w:r>
          </w:p>
        </w:tc>
        <w:tc>
          <w:tcPr>
            <w:tcW w:w="2700" w:type="dxa"/>
            <w:vAlign w:val="bottom"/>
          </w:tcPr>
          <w:p w14:paraId="33168426" w14:textId="4AC89CCC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Target (Rating FE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3060" w:type="dxa"/>
            <w:vAlign w:val="bottom"/>
          </w:tcPr>
          <w:p w14:paraId="33168427" w14:textId="01536119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Performance Measures (FE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</w:tr>
      <w:tr w:rsidR="00477307" w14:paraId="3316842C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29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8</w:t>
            </w:r>
          </w:p>
        </w:tc>
        <w:tc>
          <w:tcPr>
            <w:tcW w:w="2700" w:type="dxa"/>
            <w:vAlign w:val="bottom"/>
          </w:tcPr>
          <w:p w14:paraId="3316842A" w14:textId="2120471E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Target (Rating EE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3060" w:type="dxa"/>
            <w:vAlign w:val="bottom"/>
          </w:tcPr>
          <w:p w14:paraId="3316842B" w14:textId="597D8E39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Performance Measures (EE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</w:tr>
      <w:tr w:rsidR="00477307" w14:paraId="33168430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2D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9</w:t>
            </w:r>
          </w:p>
        </w:tc>
        <w:tc>
          <w:tcPr>
            <w:tcW w:w="2700" w:type="dxa"/>
            <w:vAlign w:val="bottom"/>
          </w:tcPr>
          <w:p w14:paraId="3316842E" w14:textId="4FED6200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 xml:space="preserve">Target </w:t>
            </w:r>
            <w:r w:rsidR="005B6D56">
              <w:rPr>
                <w:color w:val="000000"/>
                <w:sz w:val="22"/>
                <w:szCs w:val="22"/>
                <w:lang w:val="en-US"/>
              </w:rPr>
              <w:t>(Rating ME</w:t>
            </w:r>
            <w:r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3060" w:type="dxa"/>
            <w:vAlign w:val="bottom"/>
          </w:tcPr>
          <w:p w14:paraId="3316842F" w14:textId="09D2B460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Performance Measures (ME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</w:tr>
      <w:tr w:rsidR="00477307" w14:paraId="33168434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31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10</w:t>
            </w:r>
          </w:p>
        </w:tc>
        <w:tc>
          <w:tcPr>
            <w:tcW w:w="2700" w:type="dxa"/>
            <w:vAlign w:val="bottom"/>
          </w:tcPr>
          <w:p w14:paraId="33168432" w14:textId="786AC988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Target (Rating PM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3060" w:type="dxa"/>
            <w:vAlign w:val="bottom"/>
          </w:tcPr>
          <w:p w14:paraId="33168433" w14:textId="582DC74D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Performance Measures (PM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</w:tr>
      <w:tr w:rsidR="00477307" w14:paraId="33168438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35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11</w:t>
            </w:r>
          </w:p>
        </w:tc>
        <w:tc>
          <w:tcPr>
            <w:tcW w:w="2700" w:type="dxa"/>
            <w:vAlign w:val="bottom"/>
          </w:tcPr>
          <w:p w14:paraId="33168436" w14:textId="11C55EC3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Target (Rating NM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  <w:tc>
          <w:tcPr>
            <w:tcW w:w="3060" w:type="dxa"/>
            <w:vAlign w:val="bottom"/>
          </w:tcPr>
          <w:p w14:paraId="33168437" w14:textId="1356CA93" w:rsidR="00477307" w:rsidRPr="00BA4A2E" w:rsidRDefault="005B6D56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Performance Measures (NM</w:t>
            </w:r>
            <w:r w:rsidR="00477307" w:rsidRPr="00BA4A2E">
              <w:rPr>
                <w:color w:val="000000"/>
                <w:sz w:val="22"/>
                <w:szCs w:val="22"/>
                <w:lang w:val="en-US"/>
              </w:rPr>
              <w:t>)</w:t>
            </w:r>
          </w:p>
        </w:tc>
      </w:tr>
      <w:tr w:rsidR="00477307" w14:paraId="3316843C" w14:textId="77777777" w:rsidTr="0047730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39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12</w:t>
            </w:r>
          </w:p>
        </w:tc>
        <w:tc>
          <w:tcPr>
            <w:tcW w:w="2700" w:type="dxa"/>
            <w:vAlign w:val="bottom"/>
          </w:tcPr>
          <w:p w14:paraId="3316843A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Weightage</w:t>
            </w:r>
          </w:p>
        </w:tc>
        <w:tc>
          <w:tcPr>
            <w:tcW w:w="3060" w:type="dxa"/>
            <w:vAlign w:val="bottom"/>
          </w:tcPr>
          <w:p w14:paraId="3316843B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Weightage</w:t>
            </w:r>
          </w:p>
        </w:tc>
      </w:tr>
      <w:tr w:rsidR="00477307" w14:paraId="33168440" w14:textId="77777777" w:rsidTr="00477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left"/>
        </w:trPr>
        <w:tc>
          <w:tcPr>
            <w:tcW w:w="895" w:type="dxa"/>
          </w:tcPr>
          <w:p w14:paraId="3316843D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13</w:t>
            </w:r>
          </w:p>
        </w:tc>
        <w:tc>
          <w:tcPr>
            <w:tcW w:w="2700" w:type="dxa"/>
            <w:vAlign w:val="bottom"/>
          </w:tcPr>
          <w:p w14:paraId="3316843E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Notes</w:t>
            </w:r>
          </w:p>
        </w:tc>
        <w:tc>
          <w:tcPr>
            <w:tcW w:w="3060" w:type="dxa"/>
            <w:vAlign w:val="bottom"/>
          </w:tcPr>
          <w:p w14:paraId="3316843F" w14:textId="77777777" w:rsidR="00477307" w:rsidRPr="00BA4A2E" w:rsidRDefault="00477307" w:rsidP="00477307">
            <w:pPr>
              <w:spacing w:before="0" w:after="0" w:line="240" w:lineRule="auto"/>
              <w:rPr>
                <w:color w:val="000000"/>
                <w:sz w:val="22"/>
                <w:szCs w:val="22"/>
                <w:lang w:val="en-US"/>
              </w:rPr>
            </w:pPr>
            <w:r w:rsidRPr="00BA4A2E">
              <w:rPr>
                <w:color w:val="000000"/>
                <w:sz w:val="22"/>
                <w:szCs w:val="22"/>
                <w:lang w:val="en-US"/>
              </w:rPr>
              <w:t>NA on PMS Application</w:t>
            </w:r>
          </w:p>
        </w:tc>
      </w:tr>
    </w:tbl>
    <w:p w14:paraId="33168441" w14:textId="77777777" w:rsidR="00F10C4C" w:rsidRDefault="00F10C4C" w:rsidP="008D3E0D">
      <w:pPr>
        <w:tabs>
          <w:tab w:val="left" w:pos="6018"/>
        </w:tabs>
      </w:pPr>
    </w:p>
    <w:p w14:paraId="33168442" w14:textId="77777777" w:rsidR="00F10C4C" w:rsidRDefault="00F10C4C" w:rsidP="008D3E0D">
      <w:pPr>
        <w:tabs>
          <w:tab w:val="left" w:pos="6018"/>
        </w:tabs>
      </w:pPr>
    </w:p>
    <w:p w14:paraId="33168443" w14:textId="77777777" w:rsidR="00F10C4C" w:rsidRDefault="00F10C4C" w:rsidP="008D3E0D">
      <w:pPr>
        <w:tabs>
          <w:tab w:val="left" w:pos="6018"/>
        </w:tabs>
      </w:pPr>
    </w:p>
    <w:p w14:paraId="33168444" w14:textId="77777777" w:rsidR="00F10C4C" w:rsidRDefault="00F10C4C" w:rsidP="008D3E0D">
      <w:pPr>
        <w:tabs>
          <w:tab w:val="left" w:pos="6018"/>
        </w:tabs>
      </w:pPr>
    </w:p>
    <w:p w14:paraId="33168445" w14:textId="77777777" w:rsidR="00F10C4C" w:rsidRDefault="00F10C4C" w:rsidP="008D3E0D">
      <w:pPr>
        <w:tabs>
          <w:tab w:val="left" w:pos="6018"/>
        </w:tabs>
      </w:pPr>
    </w:p>
    <w:p w14:paraId="33168446" w14:textId="77777777" w:rsidR="00F10C4C" w:rsidRDefault="00F10C4C" w:rsidP="008D3E0D">
      <w:pPr>
        <w:tabs>
          <w:tab w:val="left" w:pos="6018"/>
        </w:tabs>
      </w:pPr>
    </w:p>
    <w:p w14:paraId="33168447" w14:textId="77777777" w:rsidR="008D3E0D" w:rsidRDefault="008D3E0D" w:rsidP="008D3E0D">
      <w:pPr>
        <w:tabs>
          <w:tab w:val="left" w:pos="6018"/>
        </w:tabs>
      </w:pPr>
    </w:p>
    <w:p w14:paraId="33168448" w14:textId="77777777" w:rsidR="008D3E0D" w:rsidRPr="00E00E91" w:rsidRDefault="008D3E0D" w:rsidP="008D3E0D">
      <w:pPr>
        <w:tabs>
          <w:tab w:val="left" w:pos="6018"/>
        </w:tabs>
      </w:pPr>
    </w:p>
    <w:p w14:paraId="33168449" w14:textId="77777777" w:rsidR="008D3E0D" w:rsidRDefault="008D3E0D">
      <w:pPr>
        <w:spacing w:before="0" w:after="0" w:line="240" w:lineRule="auto"/>
      </w:pPr>
    </w:p>
    <w:p w14:paraId="3316844A" w14:textId="77777777" w:rsidR="008D3E0D" w:rsidRDefault="008D3E0D">
      <w:pPr>
        <w:spacing w:before="0" w:after="0" w:line="240" w:lineRule="auto"/>
      </w:pPr>
    </w:p>
    <w:p w14:paraId="3316844B" w14:textId="77777777" w:rsidR="008D3E0D" w:rsidRDefault="008D3E0D">
      <w:pPr>
        <w:spacing w:before="0" w:after="0" w:line="240" w:lineRule="auto"/>
      </w:pPr>
    </w:p>
    <w:p w14:paraId="3316844C" w14:textId="77777777" w:rsidR="008D3E0D" w:rsidRDefault="008D3E0D">
      <w:pPr>
        <w:spacing w:before="0" w:after="0" w:line="240" w:lineRule="auto"/>
      </w:pPr>
    </w:p>
    <w:p w14:paraId="3316844D" w14:textId="77777777" w:rsidR="008D3E0D" w:rsidRDefault="00477307">
      <w:pPr>
        <w:spacing w:before="0" w:after="0" w:line="240" w:lineRule="auto"/>
      </w:pPr>
      <w:r>
        <w:rPr>
          <w:noProof/>
          <w:lang w:val="en-US"/>
        </w:rPr>
        <mc:AlternateContent>
          <mc:Choice Requires="wps">
            <w:drawing>
              <wp:anchor distT="91440" distB="91440" distL="114300" distR="114300" simplePos="0" relativeHeight="251670528" behindDoc="0" locked="0" layoutInCell="1" allowOverlap="1" wp14:anchorId="3316849C" wp14:editId="3316849D">
                <wp:simplePos x="0" y="0"/>
                <wp:positionH relativeFrom="margin">
                  <wp:posOffset>365381</wp:posOffset>
                </wp:positionH>
                <wp:positionV relativeFrom="paragraph">
                  <wp:posOffset>264943</wp:posOffset>
                </wp:positionV>
                <wp:extent cx="5117465" cy="1403985"/>
                <wp:effectExtent l="0" t="0" r="26035" b="1016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74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684B6" w14:textId="77777777" w:rsidR="00DA6C64" w:rsidRPr="00E03074" w:rsidRDefault="00DA6C64" w:rsidP="008D3E0D">
                            <w:pPr>
                              <w:pStyle w:val="Quote"/>
                            </w:pPr>
                            <w:r>
                              <w:t xml:space="preserve">FOR QUERIES OR ANY FURTHER ASSISTANCE, WRITE US AT </w:t>
                            </w:r>
                            <w:r w:rsidRPr="00E03074">
                              <w:t>majesconethelpdesk@majesco.com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6849C" id="_x0000_s1055" type="#_x0000_t202" style="position:absolute;margin-left:28.75pt;margin-top:20.85pt;width:402.95pt;height:110.55pt;z-index:25167052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" fillcolor="white [3201]" strokecolor="#322a7e [3204]" strokeweight="2pt">
                <v:textbox style="mso-fit-shape-to-text:t">
                  <w:txbxContent>
                    <w:p w14:paraId="331684B6" w14:textId="77777777" w:rsidR="00DA6C64" w:rsidRPr="00E03074" w:rsidRDefault="00DA6C64" w:rsidP="008D3E0D">
                      <w:pPr>
                        <w:pStyle w:val="Quote"/>
                      </w:pPr>
                      <w:r>
                        <w:t xml:space="preserve">FOR QUERIES OR ANY FURTHER ASSISTANCE, WRITE US AT </w:t>
                      </w:r>
                      <w:r w:rsidRPr="00E03074">
                        <w:t>majesconethelpdesk@majesco.com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316844E" w14:textId="77777777" w:rsidR="00477307" w:rsidRDefault="00477307" w:rsidP="00F10DB1">
      <w:pPr>
        <w:pStyle w:val="Title"/>
      </w:pPr>
    </w:p>
    <w:p w14:paraId="3316844F" w14:textId="77777777" w:rsidR="00477307" w:rsidRDefault="00477307" w:rsidP="00F10DB1">
      <w:pPr>
        <w:pStyle w:val="Title"/>
      </w:pPr>
    </w:p>
    <w:p w14:paraId="33168450" w14:textId="77777777" w:rsidR="00477307" w:rsidRDefault="00477307" w:rsidP="00F10DB1">
      <w:pPr>
        <w:pStyle w:val="Title"/>
      </w:pPr>
    </w:p>
    <w:p w14:paraId="33168451" w14:textId="77777777" w:rsidR="00477307" w:rsidRDefault="00477307" w:rsidP="00F10DB1">
      <w:pPr>
        <w:pStyle w:val="Title"/>
      </w:pPr>
    </w:p>
    <w:p w14:paraId="33168452" w14:textId="77777777" w:rsidR="00F10DB1" w:rsidRPr="00F10DB1" w:rsidRDefault="00F10DB1" w:rsidP="00F10DB1">
      <w:pPr>
        <w:pStyle w:val="Title"/>
      </w:pPr>
      <w:r>
        <w:t xml:space="preserve">   </w:t>
      </w:r>
      <w:r w:rsidRPr="00F10DB1">
        <w:t>Document Change History Log</w:t>
      </w:r>
    </w:p>
    <w:tbl>
      <w:tblPr>
        <w:tblStyle w:val="MajescoTable"/>
        <w:tblW w:w="0" w:type="auto"/>
        <w:tblLook w:val="04A0" w:firstRow="1" w:lastRow="0" w:firstColumn="1" w:lastColumn="0" w:noHBand="0" w:noVBand="1"/>
      </w:tblPr>
      <w:tblGrid>
        <w:gridCol w:w="1357"/>
        <w:gridCol w:w="1170"/>
        <w:gridCol w:w="2070"/>
        <w:gridCol w:w="4085"/>
      </w:tblGrid>
      <w:tr w:rsidR="00F10DB1" w:rsidRPr="001A2D81" w14:paraId="33168457" w14:textId="77777777" w:rsidTr="00DA6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57" w:type="dxa"/>
          </w:tcPr>
          <w:p w14:paraId="33168453" w14:textId="77777777" w:rsidR="00F10DB1" w:rsidRPr="00E01CD8" w:rsidRDefault="00F10DB1" w:rsidP="00E01CD8">
            <w:pPr>
              <w:pStyle w:val="TableHeader"/>
            </w:pPr>
            <w:r w:rsidRPr="00E01CD8">
              <w:t>Version No.</w:t>
            </w:r>
          </w:p>
        </w:tc>
        <w:tc>
          <w:tcPr>
            <w:tcW w:w="1170" w:type="dxa"/>
          </w:tcPr>
          <w:p w14:paraId="33168454" w14:textId="77777777" w:rsidR="00F10DB1" w:rsidRPr="00E01CD8" w:rsidRDefault="00F10DB1" w:rsidP="00E01CD8">
            <w:pPr>
              <w:pStyle w:val="TableHeader"/>
            </w:pPr>
            <w:r w:rsidRPr="00E01CD8">
              <w:t>Date</w:t>
            </w:r>
          </w:p>
        </w:tc>
        <w:tc>
          <w:tcPr>
            <w:tcW w:w="2070" w:type="dxa"/>
          </w:tcPr>
          <w:p w14:paraId="33168455" w14:textId="77777777" w:rsidR="00F10DB1" w:rsidRPr="00E01CD8" w:rsidRDefault="00F10DB1" w:rsidP="00E01CD8">
            <w:pPr>
              <w:pStyle w:val="TableHeader"/>
            </w:pPr>
            <w:r w:rsidRPr="00E01CD8">
              <w:t>Author / Editor</w:t>
            </w:r>
          </w:p>
        </w:tc>
        <w:tc>
          <w:tcPr>
            <w:tcW w:w="4085" w:type="dxa"/>
          </w:tcPr>
          <w:p w14:paraId="33168456" w14:textId="77777777" w:rsidR="00F10DB1" w:rsidRPr="00E01CD8" w:rsidRDefault="00F10DB1" w:rsidP="00E01CD8">
            <w:pPr>
              <w:pStyle w:val="TableHeader"/>
            </w:pPr>
            <w:r w:rsidRPr="00E01CD8">
              <w:t>Details of  Change</w:t>
            </w:r>
          </w:p>
        </w:tc>
      </w:tr>
      <w:tr w:rsidR="00F10DB1" w:rsidRPr="00E01CD8" w14:paraId="3316845C" w14:textId="77777777" w:rsidTr="00DA6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57" w:type="dxa"/>
          </w:tcPr>
          <w:p w14:paraId="33168458" w14:textId="77777777" w:rsidR="00F10DB1" w:rsidRPr="00E01CD8" w:rsidRDefault="00F10DB1" w:rsidP="00E01CD8">
            <w:pPr>
              <w:pStyle w:val="TableText"/>
            </w:pPr>
            <w:r w:rsidRPr="00E01CD8">
              <w:t>0.1</w:t>
            </w:r>
          </w:p>
        </w:tc>
        <w:tc>
          <w:tcPr>
            <w:tcW w:w="1170" w:type="dxa"/>
          </w:tcPr>
          <w:p w14:paraId="33168459" w14:textId="77777777" w:rsidR="00F10DB1" w:rsidRPr="00E01CD8" w:rsidRDefault="00F10C4C" w:rsidP="00E01CD8">
            <w:pPr>
              <w:pStyle w:val="TableText"/>
            </w:pPr>
            <w:r>
              <w:t>19-09-2016</w:t>
            </w:r>
          </w:p>
        </w:tc>
        <w:tc>
          <w:tcPr>
            <w:tcW w:w="2070" w:type="dxa"/>
          </w:tcPr>
          <w:p w14:paraId="3316845A" w14:textId="77777777" w:rsidR="00F10DB1" w:rsidRPr="00E01CD8" w:rsidRDefault="00F10C4C" w:rsidP="00E01CD8">
            <w:pPr>
              <w:pStyle w:val="TableText"/>
            </w:pPr>
            <w:r>
              <w:t xml:space="preserve">IIS </w:t>
            </w:r>
          </w:p>
        </w:tc>
        <w:tc>
          <w:tcPr>
            <w:tcW w:w="4085" w:type="dxa"/>
          </w:tcPr>
          <w:p w14:paraId="3316845B" w14:textId="77777777" w:rsidR="00F10DB1" w:rsidRPr="00E01CD8" w:rsidRDefault="00F10DB1" w:rsidP="00F10C4C">
            <w:pPr>
              <w:pStyle w:val="TableText"/>
            </w:pPr>
            <w:r w:rsidRPr="00E01CD8">
              <w:t>Initial Draft for</w:t>
            </w:r>
            <w:r w:rsidR="00F10C4C">
              <w:t xml:space="preserve"> PMS Application</w:t>
            </w:r>
          </w:p>
        </w:tc>
      </w:tr>
      <w:tr w:rsidR="003E2F70" w:rsidRPr="00E01CD8" w14:paraId="249A23B5" w14:textId="77777777" w:rsidTr="00DA6C6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357" w:type="dxa"/>
          </w:tcPr>
          <w:p w14:paraId="43FDF041" w14:textId="48589791" w:rsidR="003E2F70" w:rsidRPr="00E01CD8" w:rsidRDefault="003E2F70" w:rsidP="00E01CD8">
            <w:pPr>
              <w:pStyle w:val="TableText"/>
            </w:pPr>
            <w:r>
              <w:t xml:space="preserve">0.2 </w:t>
            </w:r>
          </w:p>
        </w:tc>
        <w:tc>
          <w:tcPr>
            <w:tcW w:w="1170" w:type="dxa"/>
          </w:tcPr>
          <w:p w14:paraId="7FF6C87F" w14:textId="09BB7417" w:rsidR="003E2F70" w:rsidRDefault="003E2F70" w:rsidP="00E01CD8">
            <w:pPr>
              <w:pStyle w:val="TableText"/>
            </w:pPr>
            <w:r>
              <w:t>27-07-2017</w:t>
            </w:r>
          </w:p>
        </w:tc>
        <w:tc>
          <w:tcPr>
            <w:tcW w:w="2070" w:type="dxa"/>
          </w:tcPr>
          <w:p w14:paraId="3976BD01" w14:textId="776144BC" w:rsidR="003E2F70" w:rsidRDefault="003E2F70" w:rsidP="00E01CD8">
            <w:pPr>
              <w:pStyle w:val="TableText"/>
            </w:pPr>
            <w:r>
              <w:t>IIS</w:t>
            </w:r>
          </w:p>
        </w:tc>
        <w:tc>
          <w:tcPr>
            <w:tcW w:w="4085" w:type="dxa"/>
          </w:tcPr>
          <w:p w14:paraId="1B3D956C" w14:textId="63DA95F6" w:rsidR="003E2F70" w:rsidRPr="00E01CD8" w:rsidRDefault="003E2F70" w:rsidP="00F10C4C">
            <w:pPr>
              <w:pStyle w:val="TableText"/>
            </w:pPr>
            <w:r>
              <w:t>Rating description changed to FE,EE,ME,PM &amp; NM</w:t>
            </w:r>
          </w:p>
        </w:tc>
      </w:tr>
    </w:tbl>
    <w:p w14:paraId="3316845D" w14:textId="77777777" w:rsidR="001A2D81" w:rsidRDefault="001A2D81" w:rsidP="001A2D81">
      <w:pPr>
        <w:spacing w:before="0" w:after="0" w:line="240" w:lineRule="auto"/>
      </w:pPr>
    </w:p>
    <w:sectPr w:rsidR="001A2D81" w:rsidSect="00F379EB">
      <w:headerReference w:type="default" r:id="rId72"/>
      <w:footerReference w:type="default" r:id="rId73"/>
      <w:pgSz w:w="11909" w:h="16834" w:code="9"/>
      <w:pgMar w:top="1440" w:right="1440" w:bottom="1080" w:left="1440" w:header="475" w:footer="3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128B03" w14:textId="77777777" w:rsidR="00C94BFB" w:rsidRDefault="00C94BFB" w:rsidP="008859E0">
      <w:pPr>
        <w:spacing w:after="0" w:line="240" w:lineRule="auto"/>
      </w:pPr>
      <w:r>
        <w:separator/>
      </w:r>
    </w:p>
  </w:endnote>
  <w:endnote w:type="continuationSeparator" w:id="0">
    <w:p w14:paraId="0AB50F92" w14:textId="77777777" w:rsidR="00C94BFB" w:rsidRDefault="00C94BFB" w:rsidP="008859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4514"/>
      <w:gridCol w:w="4515"/>
    </w:tblGrid>
    <w:tr w:rsidR="00DA6C64" w:rsidRPr="00BB0978" w14:paraId="331684A5" w14:textId="77777777" w:rsidTr="00BB0978">
      <w:tc>
        <w:tcPr>
          <w:tcW w:w="2500" w:type="pct"/>
          <w:shd w:val="clear" w:color="auto" w:fill="auto"/>
        </w:tcPr>
        <w:p w14:paraId="331684A3" w14:textId="24DF92F8" w:rsidR="00DA6C64" w:rsidRPr="00BB0978" w:rsidRDefault="00DA6C64" w:rsidP="002D3B0A">
          <w:pPr>
            <w:spacing w:before="60" w:line="240" w:lineRule="auto"/>
            <w:rPr>
              <w:rFonts w:cs="Arial"/>
              <w:szCs w:val="20"/>
            </w:rPr>
          </w:pPr>
          <w:r w:rsidRPr="00BB0978">
            <w:rPr>
              <w:szCs w:val="20"/>
            </w:rPr>
            <w:t>©</w:t>
          </w:r>
          <w:r>
            <w:rPr>
              <w:szCs w:val="20"/>
            </w:rPr>
            <w:t xml:space="preserve"> 2018 </w:t>
          </w:r>
          <w:r w:rsidRPr="00BB0978">
            <w:rPr>
              <w:szCs w:val="20"/>
            </w:rPr>
            <w:t>Majesco</w:t>
          </w:r>
        </w:p>
      </w:tc>
      <w:tc>
        <w:tcPr>
          <w:tcW w:w="2500" w:type="pct"/>
          <w:shd w:val="clear" w:color="auto" w:fill="auto"/>
        </w:tcPr>
        <w:p w14:paraId="331684A4" w14:textId="68679CDE" w:rsidR="00DA6C64" w:rsidRPr="00BB0978" w:rsidRDefault="00DA6C64" w:rsidP="00E96D5C">
          <w:pPr>
            <w:pStyle w:val="Footer"/>
            <w:tabs>
              <w:tab w:val="right" w:pos="9000"/>
            </w:tabs>
            <w:spacing w:before="60"/>
            <w:jc w:val="right"/>
            <w:rPr>
              <w:rFonts w:cs="Arial"/>
              <w:szCs w:val="20"/>
            </w:rPr>
          </w:pPr>
          <w:r w:rsidRPr="00BB0978">
            <w:rPr>
              <w:rFonts w:cs="Arial"/>
              <w:szCs w:val="20"/>
            </w:rPr>
            <w:t xml:space="preserve">Page : </w:t>
          </w:r>
          <w:r w:rsidRPr="00BB0978">
            <w:rPr>
              <w:rFonts w:cs="Arial"/>
              <w:szCs w:val="20"/>
            </w:rPr>
            <w:fldChar w:fldCharType="begin"/>
          </w:r>
          <w:r w:rsidRPr="00BB0978">
            <w:rPr>
              <w:rFonts w:cs="Arial"/>
              <w:szCs w:val="20"/>
            </w:rPr>
            <w:instrText xml:space="preserve"> PAGE </w:instrText>
          </w:r>
          <w:r w:rsidRPr="00BB0978">
            <w:rPr>
              <w:rFonts w:cs="Arial"/>
              <w:szCs w:val="20"/>
            </w:rPr>
            <w:fldChar w:fldCharType="separate"/>
          </w:r>
          <w:r w:rsidR="00C4558C">
            <w:rPr>
              <w:rFonts w:cs="Arial"/>
              <w:noProof/>
              <w:szCs w:val="20"/>
            </w:rPr>
            <w:t>21</w:t>
          </w:r>
          <w:r w:rsidRPr="00BB0978">
            <w:rPr>
              <w:rFonts w:cs="Arial"/>
              <w:szCs w:val="20"/>
            </w:rPr>
            <w:fldChar w:fldCharType="end"/>
          </w:r>
          <w:r w:rsidRPr="00BB0978">
            <w:rPr>
              <w:rFonts w:cs="Arial"/>
              <w:szCs w:val="20"/>
            </w:rPr>
            <w:t xml:space="preserve"> of </w:t>
          </w:r>
          <w:r w:rsidRPr="00BB0978">
            <w:rPr>
              <w:rFonts w:cs="Arial"/>
              <w:szCs w:val="20"/>
            </w:rPr>
            <w:fldChar w:fldCharType="begin"/>
          </w:r>
          <w:r w:rsidRPr="00BB0978">
            <w:rPr>
              <w:rFonts w:cs="Arial"/>
              <w:szCs w:val="20"/>
            </w:rPr>
            <w:instrText xml:space="preserve"> NUMPAGES </w:instrText>
          </w:r>
          <w:r w:rsidRPr="00BB0978">
            <w:rPr>
              <w:rFonts w:cs="Arial"/>
              <w:szCs w:val="20"/>
            </w:rPr>
            <w:fldChar w:fldCharType="separate"/>
          </w:r>
          <w:r w:rsidR="00C4558C">
            <w:rPr>
              <w:rFonts w:cs="Arial"/>
              <w:noProof/>
              <w:szCs w:val="20"/>
            </w:rPr>
            <w:t>24</w:t>
          </w:r>
          <w:r w:rsidRPr="00BB0978">
            <w:rPr>
              <w:rFonts w:cs="Arial"/>
              <w:szCs w:val="20"/>
            </w:rPr>
            <w:fldChar w:fldCharType="end"/>
          </w:r>
          <w:r w:rsidRPr="00BB0978">
            <w:rPr>
              <w:rFonts w:cs="Arial"/>
              <w:szCs w:val="20"/>
            </w:rPr>
            <w:t xml:space="preserve"> </w:t>
          </w:r>
        </w:p>
      </w:tc>
    </w:tr>
  </w:tbl>
  <w:p w14:paraId="331684A6" w14:textId="77777777" w:rsidR="00DA6C64" w:rsidRDefault="00DA6C64" w:rsidP="00E96D5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FC8818" w14:textId="77777777" w:rsidR="00C94BFB" w:rsidRDefault="00C94BFB" w:rsidP="008859E0">
      <w:pPr>
        <w:spacing w:after="0" w:line="240" w:lineRule="auto"/>
      </w:pPr>
      <w:r>
        <w:separator/>
      </w:r>
    </w:p>
  </w:footnote>
  <w:footnote w:type="continuationSeparator" w:id="0">
    <w:p w14:paraId="08F8BA29" w14:textId="77777777" w:rsidR="00C94BFB" w:rsidRDefault="00C94BFB" w:rsidP="008859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684A2" w14:textId="2A7DB7CA" w:rsidR="00DA6C64" w:rsidRPr="00BA4DDD" w:rsidRDefault="00DA6C64" w:rsidP="008A668B">
    <w:pPr>
      <w:pStyle w:val="Header"/>
      <w:ind w:right="-1008"/>
      <w:jc w:val="right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34009893" wp14:editId="15EA113A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5715000" cy="190500"/>
          <wp:effectExtent l="0" t="0" r="0" b="1270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RFP-Heade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0" cy="190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D0903"/>
    <w:multiLevelType w:val="hybridMultilevel"/>
    <w:tmpl w:val="C298DD78"/>
    <w:lvl w:ilvl="0" w:tplc="CBD8DB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E03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2B3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E257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0CB8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5680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A6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800D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9A65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B24236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88208BB"/>
    <w:multiLevelType w:val="hybridMultilevel"/>
    <w:tmpl w:val="49360142"/>
    <w:lvl w:ilvl="0" w:tplc="3CD4F7B8">
      <w:start w:val="1"/>
      <w:numFmt w:val="bullet"/>
      <w:pStyle w:val="TableListBullet2"/>
      <w:lvlText w:val=""/>
      <w:lvlJc w:val="left"/>
      <w:pPr>
        <w:ind w:left="720" w:hanging="360"/>
      </w:pPr>
      <w:rPr>
        <w:rFonts w:ascii="Symbol" w:hAnsi="Symbol" w:cs="Times New Roman" w:hint="default"/>
        <w:b w:val="0"/>
        <w:bCs w:val="0"/>
        <w:iCs w:val="0"/>
        <w:caps w:val="0"/>
        <w:strike w:val="0"/>
        <w:dstrike w:val="0"/>
        <w:vanish w:val="0"/>
        <w:color w:val="auto"/>
        <w:spacing w:val="0"/>
        <w:kern w:val="0"/>
        <w:position w:val="0"/>
        <w:sz w:val="16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852EB"/>
    <w:multiLevelType w:val="hybridMultilevel"/>
    <w:tmpl w:val="C7582AF0"/>
    <w:lvl w:ilvl="0" w:tplc="A64C3A22">
      <w:start w:val="1"/>
      <w:numFmt w:val="bullet"/>
      <w:pStyle w:val="Note"/>
      <w:lvlText w:val=""/>
      <w:lvlJc w:val="left"/>
      <w:pPr>
        <w:ind w:left="720" w:hanging="360"/>
      </w:pPr>
      <w:rPr>
        <w:rFonts w:ascii="Webdings" w:hAnsi="Webdings" w:cs="Times New Roman" w:hint="default"/>
        <w:b w:val="0"/>
        <w:bCs w:val="0"/>
        <w:iCs w:val="0"/>
        <w:caps w:val="0"/>
        <w:strike w:val="0"/>
        <w:dstrike w:val="0"/>
        <w:vanish w:val="0"/>
        <w:color w:val="31287B"/>
        <w:spacing w:val="0"/>
        <w:kern w:val="0"/>
        <w:position w:val="0"/>
        <w:sz w:val="4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807755"/>
    <w:multiLevelType w:val="hybridMultilevel"/>
    <w:tmpl w:val="8334FAA6"/>
    <w:lvl w:ilvl="0" w:tplc="6AF48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24D8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C5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CF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22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28B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883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869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8E6D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09564B5"/>
    <w:multiLevelType w:val="multilevel"/>
    <w:tmpl w:val="1A20C4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1454007E"/>
    <w:multiLevelType w:val="hybridMultilevel"/>
    <w:tmpl w:val="21F664A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15AE7B4D"/>
    <w:multiLevelType w:val="hybridMultilevel"/>
    <w:tmpl w:val="1332AB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6881016"/>
    <w:multiLevelType w:val="hybridMultilevel"/>
    <w:tmpl w:val="84C610D4"/>
    <w:lvl w:ilvl="0" w:tplc="B4ACB4C2">
      <w:start w:val="1"/>
      <w:numFmt w:val="bullet"/>
      <w:pStyle w:val="ListBulleted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4C54C1"/>
    <w:multiLevelType w:val="hybridMultilevel"/>
    <w:tmpl w:val="51F0C6B2"/>
    <w:lvl w:ilvl="0" w:tplc="58844C7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B2F3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9A35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1EAA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E6A16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40C0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7EB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B414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0610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03255A4"/>
    <w:multiLevelType w:val="multilevel"/>
    <w:tmpl w:val="9F307D7C"/>
    <w:lvl w:ilvl="0">
      <w:start w:val="1"/>
      <w:numFmt w:val="decimal"/>
      <w:pStyle w:val="ListNumbered1"/>
      <w:lvlText w:val="%1."/>
      <w:lvlJc w:val="left"/>
      <w:pPr>
        <w:tabs>
          <w:tab w:val="num" w:pos="357"/>
        </w:tabs>
        <w:ind w:left="357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ListNumbered2"/>
      <w:lvlText w:val="%2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2">
      <w:start w:val="1"/>
      <w:numFmt w:val="lowerRoman"/>
      <w:pStyle w:val="ListNumbered3"/>
      <w:lvlText w:val="%3."/>
      <w:lvlJc w:val="left"/>
      <w:pPr>
        <w:tabs>
          <w:tab w:val="num" w:pos="1077"/>
        </w:tabs>
        <w:ind w:left="1077" w:hanging="35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402"/>
        </w:tabs>
        <w:ind w:left="3402" w:hanging="113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686"/>
        </w:tabs>
        <w:ind w:left="3686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988"/>
        </w:tabs>
        <w:ind w:left="298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64"/>
        </w:tabs>
        <w:ind w:left="356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08"/>
        </w:tabs>
        <w:ind w:left="370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852"/>
        </w:tabs>
        <w:ind w:left="3852" w:hanging="1584"/>
      </w:pPr>
      <w:rPr>
        <w:rFonts w:hint="default"/>
      </w:rPr>
    </w:lvl>
  </w:abstractNum>
  <w:abstractNum w:abstractNumId="11">
    <w:nsid w:val="20353CEA"/>
    <w:multiLevelType w:val="hybridMultilevel"/>
    <w:tmpl w:val="47ACF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61002C"/>
    <w:multiLevelType w:val="hybridMultilevel"/>
    <w:tmpl w:val="9FFCFCD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2EC746B2"/>
    <w:multiLevelType w:val="hybridMultilevel"/>
    <w:tmpl w:val="DDD49CD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F260C1D"/>
    <w:multiLevelType w:val="hybridMultilevel"/>
    <w:tmpl w:val="E51CFA20"/>
    <w:lvl w:ilvl="0" w:tplc="561027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B4381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408F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AA68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C19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D8AE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65228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1490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E226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2907A62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30807BD"/>
    <w:multiLevelType w:val="hybridMultilevel"/>
    <w:tmpl w:val="4204152C"/>
    <w:lvl w:ilvl="0" w:tplc="AC000E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0CA0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542D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2EC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0446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C4C7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6011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0A34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787F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4167BE"/>
    <w:multiLevelType w:val="hybridMultilevel"/>
    <w:tmpl w:val="3F38CCBC"/>
    <w:lvl w:ilvl="0" w:tplc="B6C653BC">
      <w:start w:val="1"/>
      <w:numFmt w:val="bullet"/>
      <w:pStyle w:val="ListBulleted1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8">
    <w:nsid w:val="37625984"/>
    <w:multiLevelType w:val="hybridMultilevel"/>
    <w:tmpl w:val="CAE68C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A734D8"/>
    <w:multiLevelType w:val="hybridMultilevel"/>
    <w:tmpl w:val="204450BA"/>
    <w:lvl w:ilvl="0" w:tplc="0409000F">
      <w:start w:val="1"/>
      <w:numFmt w:val="decimal"/>
      <w:lvlText w:val="%1."/>
      <w:lvlJc w:val="left"/>
      <w:pPr>
        <w:ind w:left="1680" w:hanging="360"/>
      </w:p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0">
    <w:nsid w:val="393C718A"/>
    <w:multiLevelType w:val="hybridMultilevel"/>
    <w:tmpl w:val="3F260122"/>
    <w:lvl w:ilvl="0" w:tplc="A67C7C18">
      <w:numFmt w:val="bullet"/>
      <w:lvlText w:val="∙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96465D4"/>
    <w:multiLevelType w:val="multilevel"/>
    <w:tmpl w:val="DA884146"/>
    <w:lvl w:ilvl="0">
      <w:start w:val="1"/>
      <w:numFmt w:val="upperLetter"/>
      <w:pStyle w:val="Appendix1"/>
      <w:lvlText w:val="%1"/>
      <w:lvlJc w:val="left"/>
      <w:pPr>
        <w:tabs>
          <w:tab w:val="num" w:pos="0"/>
        </w:tabs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3BAE4B45"/>
    <w:multiLevelType w:val="hybridMultilevel"/>
    <w:tmpl w:val="BA5839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413140AF"/>
    <w:multiLevelType w:val="hybridMultilevel"/>
    <w:tmpl w:val="93BE6E7A"/>
    <w:lvl w:ilvl="0" w:tplc="E94A6492">
      <w:start w:val="14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>
    <w:nsid w:val="4DD65A66"/>
    <w:multiLevelType w:val="hybridMultilevel"/>
    <w:tmpl w:val="4CF01002"/>
    <w:lvl w:ilvl="0" w:tplc="E0AA9798">
      <w:start w:val="1"/>
      <w:numFmt w:val="decimal"/>
      <w:pStyle w:val="TableListNum1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1926D8"/>
    <w:multiLevelType w:val="hybridMultilevel"/>
    <w:tmpl w:val="E5AC9060"/>
    <w:lvl w:ilvl="0" w:tplc="3BB60B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1ED99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9025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60D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3446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981E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ECAE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E271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76E1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288041B"/>
    <w:multiLevelType w:val="hybridMultilevel"/>
    <w:tmpl w:val="7F3CA784"/>
    <w:lvl w:ilvl="0" w:tplc="B9E05EC8">
      <w:start w:val="1"/>
      <w:numFmt w:val="lowerLetter"/>
      <w:pStyle w:val="TableListNum2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0B730A"/>
    <w:multiLevelType w:val="hybridMultilevel"/>
    <w:tmpl w:val="442EFC8C"/>
    <w:lvl w:ilvl="0" w:tplc="43129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84AC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FE92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EB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4B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6A0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F6D8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6C5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86C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5481113A"/>
    <w:multiLevelType w:val="hybridMultilevel"/>
    <w:tmpl w:val="08D2CEDA"/>
    <w:lvl w:ilvl="0" w:tplc="1E3089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CA60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E5C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B4A1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E8F8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5AB4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AE2F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AEA0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7ECF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B602B65"/>
    <w:multiLevelType w:val="hybridMultilevel"/>
    <w:tmpl w:val="B896E9E0"/>
    <w:lvl w:ilvl="0" w:tplc="1FAC7E38">
      <w:start w:val="1"/>
      <w:numFmt w:val="decimal"/>
      <w:lvlText w:val="%1."/>
      <w:lvlJc w:val="left"/>
      <w:pPr>
        <w:ind w:left="900" w:hanging="360"/>
      </w:pPr>
      <w:rPr>
        <w:rFonts w:asciiTheme="minorHAnsi" w:hAnsiTheme="minorHAnsi"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D5E1995"/>
    <w:multiLevelType w:val="hybridMultilevel"/>
    <w:tmpl w:val="19EE049E"/>
    <w:lvl w:ilvl="0" w:tplc="6B806D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C83B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202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08BF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D6C0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8C9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7AC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88EB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80C5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D665381"/>
    <w:multiLevelType w:val="hybridMultilevel"/>
    <w:tmpl w:val="6416FB2A"/>
    <w:lvl w:ilvl="0" w:tplc="22C667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622A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9237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3CE6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66D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20CD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DEBB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74A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42F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DA25DBC"/>
    <w:multiLevelType w:val="multilevel"/>
    <w:tmpl w:val="D2F207D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5E7279F9"/>
    <w:multiLevelType w:val="hybridMultilevel"/>
    <w:tmpl w:val="1E724B7E"/>
    <w:lvl w:ilvl="0" w:tplc="A67C7C18">
      <w:numFmt w:val="bullet"/>
      <w:lvlText w:val="∙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1" w:tplc="02BADF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2" w:tplc="D28E126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3" w:tplc="16E6B37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4" w:tplc="E2242D3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5" w:tplc="9A6CC66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6" w:tplc="73608DE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7" w:tplc="CEAE88E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8" w:tplc="4DAA0080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</w:abstractNum>
  <w:abstractNum w:abstractNumId="34">
    <w:nsid w:val="5F197F4D"/>
    <w:multiLevelType w:val="hybridMultilevel"/>
    <w:tmpl w:val="0C60146E"/>
    <w:lvl w:ilvl="0" w:tplc="15FCC3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183F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D8C5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AE1D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026CB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2E34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1409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DA70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AE75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0A0136C"/>
    <w:multiLevelType w:val="hybridMultilevel"/>
    <w:tmpl w:val="B29A4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790546"/>
    <w:multiLevelType w:val="hybridMultilevel"/>
    <w:tmpl w:val="7C287DCC"/>
    <w:lvl w:ilvl="0" w:tplc="1FAC7E38">
      <w:start w:val="1"/>
      <w:numFmt w:val="decimal"/>
      <w:lvlText w:val="%1."/>
      <w:lvlJc w:val="left"/>
      <w:pPr>
        <w:ind w:left="900" w:hanging="360"/>
      </w:pPr>
      <w:rPr>
        <w:rFonts w:asciiTheme="minorHAnsi" w:hAnsiTheme="minorHAnsi" w:hint="default"/>
        <w:b w:val="0"/>
        <w:sz w:val="28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7">
    <w:nsid w:val="67E51BCF"/>
    <w:multiLevelType w:val="hybridMultilevel"/>
    <w:tmpl w:val="31E0AEAC"/>
    <w:lvl w:ilvl="0" w:tplc="71FE87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6810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7497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FE47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0C0B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F8C49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C6F9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5CF2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D24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BC5361C"/>
    <w:multiLevelType w:val="hybridMultilevel"/>
    <w:tmpl w:val="3CAE661E"/>
    <w:lvl w:ilvl="0" w:tplc="099CE9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600F4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5E09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B09B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226B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9AE6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BC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C8CA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56FC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734C798A"/>
    <w:multiLevelType w:val="hybridMultilevel"/>
    <w:tmpl w:val="CD98DD46"/>
    <w:lvl w:ilvl="0" w:tplc="52BEC662">
      <w:start w:val="1"/>
      <w:numFmt w:val="bullet"/>
      <w:lvlText w:val=""/>
      <w:lvlJc w:val="left"/>
      <w:pPr>
        <w:tabs>
          <w:tab w:val="num" w:pos="1411"/>
        </w:tabs>
        <w:ind w:left="1411" w:hanging="360"/>
      </w:pPr>
      <w:rPr>
        <w:rFonts w:ascii="Wingdings" w:hAnsi="Wingdings" w:hint="default"/>
      </w:rPr>
    </w:lvl>
    <w:lvl w:ilvl="1" w:tplc="51AED5DC" w:tentative="1">
      <w:start w:val="1"/>
      <w:numFmt w:val="bullet"/>
      <w:lvlText w:val=""/>
      <w:lvlJc w:val="left"/>
      <w:pPr>
        <w:tabs>
          <w:tab w:val="num" w:pos="2131"/>
        </w:tabs>
        <w:ind w:left="2131" w:hanging="360"/>
      </w:pPr>
      <w:rPr>
        <w:rFonts w:ascii="Wingdings" w:hAnsi="Wingdings" w:hint="default"/>
      </w:rPr>
    </w:lvl>
    <w:lvl w:ilvl="2" w:tplc="D082A6A2" w:tentative="1">
      <w:start w:val="1"/>
      <w:numFmt w:val="bullet"/>
      <w:lvlText w:val=""/>
      <w:lvlJc w:val="left"/>
      <w:pPr>
        <w:tabs>
          <w:tab w:val="num" w:pos="2851"/>
        </w:tabs>
        <w:ind w:left="2851" w:hanging="360"/>
      </w:pPr>
      <w:rPr>
        <w:rFonts w:ascii="Wingdings" w:hAnsi="Wingdings" w:hint="default"/>
      </w:rPr>
    </w:lvl>
    <w:lvl w:ilvl="3" w:tplc="37982D12" w:tentative="1">
      <w:start w:val="1"/>
      <w:numFmt w:val="bullet"/>
      <w:lvlText w:val=""/>
      <w:lvlJc w:val="left"/>
      <w:pPr>
        <w:tabs>
          <w:tab w:val="num" w:pos="3571"/>
        </w:tabs>
        <w:ind w:left="3571" w:hanging="360"/>
      </w:pPr>
      <w:rPr>
        <w:rFonts w:ascii="Wingdings" w:hAnsi="Wingdings" w:hint="default"/>
      </w:rPr>
    </w:lvl>
    <w:lvl w:ilvl="4" w:tplc="83A283CA" w:tentative="1">
      <w:start w:val="1"/>
      <w:numFmt w:val="bullet"/>
      <w:lvlText w:val=""/>
      <w:lvlJc w:val="left"/>
      <w:pPr>
        <w:tabs>
          <w:tab w:val="num" w:pos="4291"/>
        </w:tabs>
        <w:ind w:left="4291" w:hanging="360"/>
      </w:pPr>
      <w:rPr>
        <w:rFonts w:ascii="Wingdings" w:hAnsi="Wingdings" w:hint="default"/>
      </w:rPr>
    </w:lvl>
    <w:lvl w:ilvl="5" w:tplc="84C05CBE" w:tentative="1">
      <w:start w:val="1"/>
      <w:numFmt w:val="bullet"/>
      <w:lvlText w:val=""/>
      <w:lvlJc w:val="left"/>
      <w:pPr>
        <w:tabs>
          <w:tab w:val="num" w:pos="5011"/>
        </w:tabs>
        <w:ind w:left="5011" w:hanging="360"/>
      </w:pPr>
      <w:rPr>
        <w:rFonts w:ascii="Wingdings" w:hAnsi="Wingdings" w:hint="default"/>
      </w:rPr>
    </w:lvl>
    <w:lvl w:ilvl="6" w:tplc="3856AD68" w:tentative="1">
      <w:start w:val="1"/>
      <w:numFmt w:val="bullet"/>
      <w:lvlText w:val=""/>
      <w:lvlJc w:val="left"/>
      <w:pPr>
        <w:tabs>
          <w:tab w:val="num" w:pos="5731"/>
        </w:tabs>
        <w:ind w:left="5731" w:hanging="360"/>
      </w:pPr>
      <w:rPr>
        <w:rFonts w:ascii="Wingdings" w:hAnsi="Wingdings" w:hint="default"/>
      </w:rPr>
    </w:lvl>
    <w:lvl w:ilvl="7" w:tplc="FC5873F8" w:tentative="1">
      <w:start w:val="1"/>
      <w:numFmt w:val="bullet"/>
      <w:lvlText w:val=""/>
      <w:lvlJc w:val="left"/>
      <w:pPr>
        <w:tabs>
          <w:tab w:val="num" w:pos="6451"/>
        </w:tabs>
        <w:ind w:left="6451" w:hanging="360"/>
      </w:pPr>
      <w:rPr>
        <w:rFonts w:ascii="Wingdings" w:hAnsi="Wingdings" w:hint="default"/>
      </w:rPr>
    </w:lvl>
    <w:lvl w:ilvl="8" w:tplc="8AC67704" w:tentative="1">
      <w:start w:val="1"/>
      <w:numFmt w:val="bullet"/>
      <w:lvlText w:val=""/>
      <w:lvlJc w:val="left"/>
      <w:pPr>
        <w:tabs>
          <w:tab w:val="num" w:pos="7171"/>
        </w:tabs>
        <w:ind w:left="7171" w:hanging="360"/>
      </w:pPr>
      <w:rPr>
        <w:rFonts w:ascii="Wingdings" w:hAnsi="Wingdings" w:hint="default"/>
      </w:rPr>
    </w:lvl>
  </w:abstractNum>
  <w:abstractNum w:abstractNumId="40">
    <w:nsid w:val="73DE6EAF"/>
    <w:multiLevelType w:val="hybridMultilevel"/>
    <w:tmpl w:val="1B5E5ADA"/>
    <w:lvl w:ilvl="0" w:tplc="41ACCF64">
      <w:start w:val="1"/>
      <w:numFmt w:val="bullet"/>
      <w:pStyle w:val="ListBulleted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5F2AC9"/>
    <w:multiLevelType w:val="hybridMultilevel"/>
    <w:tmpl w:val="3FECD19C"/>
    <w:lvl w:ilvl="0" w:tplc="008092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20BF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80F1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4B0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8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08B2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D801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4E5E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268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A0E3A38"/>
    <w:multiLevelType w:val="hybridMultilevel"/>
    <w:tmpl w:val="7EF859F0"/>
    <w:lvl w:ilvl="0" w:tplc="AFC00394">
      <w:start w:val="1"/>
      <w:numFmt w:val="bullet"/>
      <w:pStyle w:val="TableListBullet1"/>
      <w:lvlText w:val=""/>
      <w:lvlJc w:val="left"/>
      <w:pPr>
        <w:ind w:left="720" w:hanging="360"/>
      </w:pPr>
      <w:rPr>
        <w:rFonts w:ascii="Symbol" w:hAnsi="Symbol" w:cs="Times New Roman" w:hint="default"/>
        <w:b w:val="0"/>
        <w:bCs w:val="0"/>
        <w:iCs w:val="0"/>
        <w:caps w:val="0"/>
        <w:strike w:val="0"/>
        <w:dstrike w:val="0"/>
        <w:vanish w:val="0"/>
        <w:color w:val="auto"/>
        <w:spacing w:val="0"/>
        <w:kern w:val="0"/>
        <w:position w:val="0"/>
        <w:sz w:val="16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624089"/>
    <w:multiLevelType w:val="hybridMultilevel"/>
    <w:tmpl w:val="2102B4E6"/>
    <w:lvl w:ilvl="0" w:tplc="6A2A41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A210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44D2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B4658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D2BF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325C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1E07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F29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ACF4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DD05E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1"/>
  </w:num>
  <w:num w:numId="3">
    <w:abstractNumId w:val="17"/>
  </w:num>
  <w:num w:numId="4">
    <w:abstractNumId w:val="40"/>
  </w:num>
  <w:num w:numId="5">
    <w:abstractNumId w:val="10"/>
  </w:num>
  <w:num w:numId="6">
    <w:abstractNumId w:val="8"/>
  </w:num>
  <w:num w:numId="7">
    <w:abstractNumId w:val="42"/>
  </w:num>
  <w:num w:numId="8">
    <w:abstractNumId w:val="2"/>
  </w:num>
  <w:num w:numId="9">
    <w:abstractNumId w:val="24"/>
  </w:num>
  <w:num w:numId="10">
    <w:abstractNumId w:val="26"/>
  </w:num>
  <w:num w:numId="11">
    <w:abstractNumId w:val="3"/>
  </w:num>
  <w:num w:numId="12">
    <w:abstractNumId w:val="29"/>
  </w:num>
  <w:num w:numId="13">
    <w:abstractNumId w:val="6"/>
  </w:num>
  <w:num w:numId="14">
    <w:abstractNumId w:val="12"/>
  </w:num>
  <w:num w:numId="15">
    <w:abstractNumId w:val="22"/>
  </w:num>
  <w:num w:numId="16">
    <w:abstractNumId w:val="32"/>
  </w:num>
  <w:num w:numId="17">
    <w:abstractNumId w:val="33"/>
  </w:num>
  <w:num w:numId="18">
    <w:abstractNumId w:val="27"/>
  </w:num>
  <w:num w:numId="19">
    <w:abstractNumId w:val="20"/>
  </w:num>
  <w:num w:numId="20">
    <w:abstractNumId w:val="19"/>
  </w:num>
  <w:num w:numId="21">
    <w:abstractNumId w:val="44"/>
  </w:num>
  <w:num w:numId="22">
    <w:abstractNumId w:val="11"/>
  </w:num>
  <w:num w:numId="23">
    <w:abstractNumId w:val="18"/>
  </w:num>
  <w:num w:numId="24">
    <w:abstractNumId w:val="7"/>
  </w:num>
  <w:num w:numId="25">
    <w:abstractNumId w:val="36"/>
  </w:num>
  <w:num w:numId="26">
    <w:abstractNumId w:val="35"/>
  </w:num>
  <w:num w:numId="27">
    <w:abstractNumId w:val="13"/>
  </w:num>
  <w:num w:numId="28">
    <w:abstractNumId w:val="1"/>
  </w:num>
  <w:num w:numId="29">
    <w:abstractNumId w:val="15"/>
  </w:num>
  <w:num w:numId="30">
    <w:abstractNumId w:val="9"/>
  </w:num>
  <w:num w:numId="31">
    <w:abstractNumId w:val="34"/>
  </w:num>
  <w:num w:numId="32">
    <w:abstractNumId w:val="28"/>
  </w:num>
  <w:num w:numId="33">
    <w:abstractNumId w:val="16"/>
  </w:num>
  <w:num w:numId="34">
    <w:abstractNumId w:val="41"/>
  </w:num>
  <w:num w:numId="35">
    <w:abstractNumId w:val="37"/>
  </w:num>
  <w:num w:numId="36">
    <w:abstractNumId w:val="14"/>
  </w:num>
  <w:num w:numId="37">
    <w:abstractNumId w:val="38"/>
  </w:num>
  <w:num w:numId="38">
    <w:abstractNumId w:val="31"/>
  </w:num>
  <w:num w:numId="39">
    <w:abstractNumId w:val="25"/>
  </w:num>
  <w:num w:numId="40">
    <w:abstractNumId w:val="39"/>
  </w:num>
  <w:num w:numId="41">
    <w:abstractNumId w:val="30"/>
  </w:num>
  <w:num w:numId="42">
    <w:abstractNumId w:val="4"/>
  </w:num>
  <w:num w:numId="43">
    <w:abstractNumId w:val="43"/>
  </w:num>
  <w:num w:numId="44">
    <w:abstractNumId w:val="23"/>
  </w:num>
  <w:num w:numId="45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attachedTemplate r:id="rId1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087"/>
    <w:rsid w:val="00006D05"/>
    <w:rsid w:val="0002798E"/>
    <w:rsid w:val="000305E9"/>
    <w:rsid w:val="0003655D"/>
    <w:rsid w:val="00042617"/>
    <w:rsid w:val="00047C96"/>
    <w:rsid w:val="00051BA4"/>
    <w:rsid w:val="00051E6E"/>
    <w:rsid w:val="00053E1D"/>
    <w:rsid w:val="00072CEC"/>
    <w:rsid w:val="000768B3"/>
    <w:rsid w:val="00091640"/>
    <w:rsid w:val="000D75AA"/>
    <w:rsid w:val="000E69D9"/>
    <w:rsid w:val="000F07ED"/>
    <w:rsid w:val="000F55FB"/>
    <w:rsid w:val="00112FEF"/>
    <w:rsid w:val="001204BF"/>
    <w:rsid w:val="00127AB6"/>
    <w:rsid w:val="001344ED"/>
    <w:rsid w:val="001A0010"/>
    <w:rsid w:val="001A2D81"/>
    <w:rsid w:val="001B0E3D"/>
    <w:rsid w:val="001B12FF"/>
    <w:rsid w:val="001C0E1E"/>
    <w:rsid w:val="001C541E"/>
    <w:rsid w:val="001D512B"/>
    <w:rsid w:val="001E6D9D"/>
    <w:rsid w:val="00202892"/>
    <w:rsid w:val="00210E8F"/>
    <w:rsid w:val="002127A9"/>
    <w:rsid w:val="00220FE9"/>
    <w:rsid w:val="002324BE"/>
    <w:rsid w:val="002623F5"/>
    <w:rsid w:val="00263383"/>
    <w:rsid w:val="0027355C"/>
    <w:rsid w:val="00296661"/>
    <w:rsid w:val="002978F1"/>
    <w:rsid w:val="002C2FA6"/>
    <w:rsid w:val="002C46F2"/>
    <w:rsid w:val="002D355E"/>
    <w:rsid w:val="002D3B0A"/>
    <w:rsid w:val="002F7450"/>
    <w:rsid w:val="00321327"/>
    <w:rsid w:val="00336620"/>
    <w:rsid w:val="003423C2"/>
    <w:rsid w:val="0034286F"/>
    <w:rsid w:val="00346928"/>
    <w:rsid w:val="00350D46"/>
    <w:rsid w:val="003A0E99"/>
    <w:rsid w:val="003A3D66"/>
    <w:rsid w:val="003B15F0"/>
    <w:rsid w:val="003D3FE7"/>
    <w:rsid w:val="003D4010"/>
    <w:rsid w:val="003E2F70"/>
    <w:rsid w:val="003E7F3A"/>
    <w:rsid w:val="00422AE9"/>
    <w:rsid w:val="004231BF"/>
    <w:rsid w:val="00423CD1"/>
    <w:rsid w:val="00425D97"/>
    <w:rsid w:val="00434420"/>
    <w:rsid w:val="004352BA"/>
    <w:rsid w:val="00445978"/>
    <w:rsid w:val="00477307"/>
    <w:rsid w:val="00485328"/>
    <w:rsid w:val="00491567"/>
    <w:rsid w:val="004A4B13"/>
    <w:rsid w:val="004A684B"/>
    <w:rsid w:val="004E1B27"/>
    <w:rsid w:val="005016EE"/>
    <w:rsid w:val="00501D4E"/>
    <w:rsid w:val="00505709"/>
    <w:rsid w:val="00511254"/>
    <w:rsid w:val="005204A8"/>
    <w:rsid w:val="00525B3C"/>
    <w:rsid w:val="00531F2F"/>
    <w:rsid w:val="00542D4E"/>
    <w:rsid w:val="0054611D"/>
    <w:rsid w:val="00546322"/>
    <w:rsid w:val="00546FCE"/>
    <w:rsid w:val="00547792"/>
    <w:rsid w:val="005574E1"/>
    <w:rsid w:val="00573021"/>
    <w:rsid w:val="0057343F"/>
    <w:rsid w:val="00576C50"/>
    <w:rsid w:val="005A0B18"/>
    <w:rsid w:val="005A5B95"/>
    <w:rsid w:val="005A78E0"/>
    <w:rsid w:val="005B14FB"/>
    <w:rsid w:val="005B4428"/>
    <w:rsid w:val="005B4494"/>
    <w:rsid w:val="005B6D56"/>
    <w:rsid w:val="005C5111"/>
    <w:rsid w:val="005F79FB"/>
    <w:rsid w:val="00604C10"/>
    <w:rsid w:val="00613636"/>
    <w:rsid w:val="00622DCF"/>
    <w:rsid w:val="00623BAC"/>
    <w:rsid w:val="00666B46"/>
    <w:rsid w:val="00675AB3"/>
    <w:rsid w:val="006957AA"/>
    <w:rsid w:val="006957C9"/>
    <w:rsid w:val="006A2B63"/>
    <w:rsid w:val="006C44BB"/>
    <w:rsid w:val="006D0D87"/>
    <w:rsid w:val="006D26A5"/>
    <w:rsid w:val="006E6EFF"/>
    <w:rsid w:val="00712E29"/>
    <w:rsid w:val="00717CE1"/>
    <w:rsid w:val="00721990"/>
    <w:rsid w:val="00724B63"/>
    <w:rsid w:val="00740F38"/>
    <w:rsid w:val="00747751"/>
    <w:rsid w:val="00752E12"/>
    <w:rsid w:val="007631D9"/>
    <w:rsid w:val="00766131"/>
    <w:rsid w:val="00784361"/>
    <w:rsid w:val="007A51C2"/>
    <w:rsid w:val="007B3969"/>
    <w:rsid w:val="007B3D24"/>
    <w:rsid w:val="007B6461"/>
    <w:rsid w:val="007E5BB1"/>
    <w:rsid w:val="00804166"/>
    <w:rsid w:val="00830C89"/>
    <w:rsid w:val="00842630"/>
    <w:rsid w:val="00845772"/>
    <w:rsid w:val="0086317F"/>
    <w:rsid w:val="00871476"/>
    <w:rsid w:val="008859E0"/>
    <w:rsid w:val="008966E1"/>
    <w:rsid w:val="008A02DE"/>
    <w:rsid w:val="008A668B"/>
    <w:rsid w:val="008B2A60"/>
    <w:rsid w:val="008D3E0D"/>
    <w:rsid w:val="008E43C1"/>
    <w:rsid w:val="008F008A"/>
    <w:rsid w:val="009022DD"/>
    <w:rsid w:val="0090454A"/>
    <w:rsid w:val="00920D36"/>
    <w:rsid w:val="009229F7"/>
    <w:rsid w:val="00937FFC"/>
    <w:rsid w:val="00941AFA"/>
    <w:rsid w:val="00961087"/>
    <w:rsid w:val="00986453"/>
    <w:rsid w:val="00987AA5"/>
    <w:rsid w:val="0099240D"/>
    <w:rsid w:val="00997F88"/>
    <w:rsid w:val="009A6B8A"/>
    <w:rsid w:val="009B280C"/>
    <w:rsid w:val="009B6F5F"/>
    <w:rsid w:val="009C0F33"/>
    <w:rsid w:val="009C4CD7"/>
    <w:rsid w:val="009C5F06"/>
    <w:rsid w:val="009C7195"/>
    <w:rsid w:val="009E0AA2"/>
    <w:rsid w:val="009F02D5"/>
    <w:rsid w:val="009F5181"/>
    <w:rsid w:val="009F65F7"/>
    <w:rsid w:val="009F6E17"/>
    <w:rsid w:val="00A07410"/>
    <w:rsid w:val="00A12CA2"/>
    <w:rsid w:val="00A21A86"/>
    <w:rsid w:val="00A23328"/>
    <w:rsid w:val="00A3002F"/>
    <w:rsid w:val="00A335CC"/>
    <w:rsid w:val="00A35708"/>
    <w:rsid w:val="00A50EFB"/>
    <w:rsid w:val="00A5319D"/>
    <w:rsid w:val="00A80469"/>
    <w:rsid w:val="00A80C78"/>
    <w:rsid w:val="00A90CD5"/>
    <w:rsid w:val="00AA0B6B"/>
    <w:rsid w:val="00AA1F67"/>
    <w:rsid w:val="00AA1F6A"/>
    <w:rsid w:val="00AA4806"/>
    <w:rsid w:val="00AA6B56"/>
    <w:rsid w:val="00AB54B9"/>
    <w:rsid w:val="00AC294E"/>
    <w:rsid w:val="00AE30F2"/>
    <w:rsid w:val="00AE3988"/>
    <w:rsid w:val="00AE71B1"/>
    <w:rsid w:val="00AF0E34"/>
    <w:rsid w:val="00B141B6"/>
    <w:rsid w:val="00B310E2"/>
    <w:rsid w:val="00B331C1"/>
    <w:rsid w:val="00B36C6A"/>
    <w:rsid w:val="00B44CBB"/>
    <w:rsid w:val="00B47CA1"/>
    <w:rsid w:val="00B56E14"/>
    <w:rsid w:val="00B57B36"/>
    <w:rsid w:val="00B72602"/>
    <w:rsid w:val="00B76E20"/>
    <w:rsid w:val="00B975D3"/>
    <w:rsid w:val="00BA0ADB"/>
    <w:rsid w:val="00BA4A2E"/>
    <w:rsid w:val="00BA4DDD"/>
    <w:rsid w:val="00BB0978"/>
    <w:rsid w:val="00BB43E9"/>
    <w:rsid w:val="00BC4710"/>
    <w:rsid w:val="00BD1930"/>
    <w:rsid w:val="00BD5B58"/>
    <w:rsid w:val="00C02B26"/>
    <w:rsid w:val="00C066F4"/>
    <w:rsid w:val="00C07835"/>
    <w:rsid w:val="00C302C0"/>
    <w:rsid w:val="00C30359"/>
    <w:rsid w:val="00C32D33"/>
    <w:rsid w:val="00C4558C"/>
    <w:rsid w:val="00C511CA"/>
    <w:rsid w:val="00C52B2F"/>
    <w:rsid w:val="00C72E7A"/>
    <w:rsid w:val="00C7537F"/>
    <w:rsid w:val="00C81D12"/>
    <w:rsid w:val="00C94BFB"/>
    <w:rsid w:val="00CB4E0E"/>
    <w:rsid w:val="00CB5B37"/>
    <w:rsid w:val="00CC6B77"/>
    <w:rsid w:val="00CD1547"/>
    <w:rsid w:val="00CD3A0C"/>
    <w:rsid w:val="00D0005E"/>
    <w:rsid w:val="00D00DF9"/>
    <w:rsid w:val="00D04356"/>
    <w:rsid w:val="00D07C5E"/>
    <w:rsid w:val="00D311CA"/>
    <w:rsid w:val="00D704E6"/>
    <w:rsid w:val="00D81C13"/>
    <w:rsid w:val="00D9325E"/>
    <w:rsid w:val="00DA6C64"/>
    <w:rsid w:val="00DA7B21"/>
    <w:rsid w:val="00DB1671"/>
    <w:rsid w:val="00DD5740"/>
    <w:rsid w:val="00DD5D8A"/>
    <w:rsid w:val="00DE5E8A"/>
    <w:rsid w:val="00DF0A8B"/>
    <w:rsid w:val="00DF0DB6"/>
    <w:rsid w:val="00DF6553"/>
    <w:rsid w:val="00E01CD8"/>
    <w:rsid w:val="00E166F3"/>
    <w:rsid w:val="00E40218"/>
    <w:rsid w:val="00E46DCD"/>
    <w:rsid w:val="00E53B5B"/>
    <w:rsid w:val="00E60D02"/>
    <w:rsid w:val="00E63A8B"/>
    <w:rsid w:val="00E66E52"/>
    <w:rsid w:val="00E7334A"/>
    <w:rsid w:val="00E73379"/>
    <w:rsid w:val="00E80160"/>
    <w:rsid w:val="00E84311"/>
    <w:rsid w:val="00E96CDD"/>
    <w:rsid w:val="00E96D5C"/>
    <w:rsid w:val="00EA520E"/>
    <w:rsid w:val="00EB3DB4"/>
    <w:rsid w:val="00EB535D"/>
    <w:rsid w:val="00EB567B"/>
    <w:rsid w:val="00EC5410"/>
    <w:rsid w:val="00F00317"/>
    <w:rsid w:val="00F066BC"/>
    <w:rsid w:val="00F104EA"/>
    <w:rsid w:val="00F10C4C"/>
    <w:rsid w:val="00F10DB1"/>
    <w:rsid w:val="00F379EB"/>
    <w:rsid w:val="00F632EC"/>
    <w:rsid w:val="00F80515"/>
    <w:rsid w:val="00FB2B19"/>
    <w:rsid w:val="00FB4FB5"/>
    <w:rsid w:val="00FB5DC8"/>
    <w:rsid w:val="00FC2F57"/>
    <w:rsid w:val="00FC61F0"/>
    <w:rsid w:val="00FC639B"/>
    <w:rsid w:val="00FD0A31"/>
    <w:rsid w:val="00FD1672"/>
    <w:rsid w:val="00FE7D53"/>
    <w:rsid w:val="00FF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6825A"/>
  <w15:docId w15:val="{D7184CCA-DB48-4721-B65C-C5F678E6B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3021"/>
    <w:pPr>
      <w:spacing w:before="120" w:after="120" w:line="320" w:lineRule="atLeast"/>
    </w:pPr>
    <w:rPr>
      <w:rFonts w:eastAsia="Times New Roman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1C2"/>
    <w:pPr>
      <w:keepNext/>
      <w:keepLines/>
      <w:pageBreakBefore/>
      <w:numPr>
        <w:numId w:val="1"/>
      </w:numPr>
      <w:tabs>
        <w:tab w:val="left" w:pos="540"/>
      </w:tabs>
      <w:spacing w:before="480" w:after="240"/>
      <w:outlineLvl w:val="0"/>
    </w:pPr>
    <w:rPr>
      <w:b/>
      <w:bCs/>
      <w:color w:val="2E2C83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B19"/>
    <w:pPr>
      <w:keepNext/>
      <w:keepLines/>
      <w:numPr>
        <w:ilvl w:val="1"/>
        <w:numId w:val="1"/>
      </w:numPr>
      <w:tabs>
        <w:tab w:val="left" w:pos="720"/>
      </w:tabs>
      <w:spacing w:before="480" w:after="240"/>
      <w:ind w:left="720" w:hanging="720"/>
      <w:outlineLvl w:val="1"/>
    </w:pPr>
    <w:rPr>
      <w:b/>
      <w:bCs/>
      <w:color w:val="5E3A96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B19"/>
    <w:pPr>
      <w:keepNext/>
      <w:keepLines/>
      <w:numPr>
        <w:ilvl w:val="2"/>
        <w:numId w:val="1"/>
      </w:numPr>
      <w:tabs>
        <w:tab w:val="left" w:pos="720"/>
      </w:tabs>
      <w:spacing w:before="480" w:after="240"/>
      <w:outlineLvl w:val="2"/>
    </w:pPr>
    <w:rPr>
      <w:b/>
      <w:bCs/>
      <w:color w:val="5E3A96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B19"/>
    <w:pPr>
      <w:keepNext/>
      <w:keepLines/>
      <w:numPr>
        <w:ilvl w:val="3"/>
        <w:numId w:val="1"/>
      </w:numPr>
      <w:tabs>
        <w:tab w:val="left" w:pos="900"/>
      </w:tabs>
      <w:spacing w:before="480" w:after="240"/>
      <w:ind w:left="907" w:hanging="907"/>
      <w:outlineLvl w:val="3"/>
    </w:pPr>
    <w:rPr>
      <w:rFonts w:cs="Calibri"/>
      <w:b/>
      <w:bCs/>
      <w:iCs/>
      <w:color w:val="5E3A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B19"/>
    <w:pPr>
      <w:keepNext/>
      <w:keepLines/>
      <w:numPr>
        <w:ilvl w:val="4"/>
        <w:numId w:val="1"/>
      </w:numPr>
      <w:spacing w:before="480" w:after="24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772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772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772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772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859E0"/>
    <w:rPr>
      <w:rFonts w:ascii="Arial" w:eastAsia="Times New Roman" w:hAnsi="Arial" w:cs="Times New Roman"/>
      <w:sz w:val="20"/>
      <w:szCs w:val="24"/>
      <w:lang w:val="en-GB"/>
    </w:rPr>
  </w:style>
  <w:style w:type="paragraph" w:styleId="Footer">
    <w:name w:val="footer"/>
    <w:basedOn w:val="Normal"/>
    <w:link w:val="FooterChar"/>
    <w:unhideWhenUsed/>
    <w:rsid w:val="008859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859E0"/>
    <w:rPr>
      <w:rFonts w:ascii="Arial" w:eastAsia="Times New Roman" w:hAnsi="Arial" w:cs="Times New Roman"/>
      <w:sz w:val="2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59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859E0"/>
    <w:rPr>
      <w:rFonts w:ascii="Tahoma" w:eastAsia="Times New Roman" w:hAnsi="Tahoma" w:cs="Tahoma"/>
      <w:sz w:val="16"/>
      <w:szCs w:val="16"/>
      <w:lang w:val="en-GB"/>
    </w:rPr>
  </w:style>
  <w:style w:type="character" w:customStyle="1" w:styleId="Heading1Char">
    <w:name w:val="Heading 1 Char"/>
    <w:link w:val="Heading1"/>
    <w:uiPriority w:val="9"/>
    <w:rsid w:val="007A51C2"/>
    <w:rPr>
      <w:rFonts w:eastAsia="Times New Roman"/>
      <w:b/>
      <w:bCs/>
      <w:color w:val="2E2C83"/>
      <w:sz w:val="32"/>
      <w:szCs w:val="28"/>
      <w:lang w:val="en-GB"/>
    </w:rPr>
  </w:style>
  <w:style w:type="character" w:customStyle="1" w:styleId="Heading2Char">
    <w:name w:val="Heading 2 Char"/>
    <w:link w:val="Heading2"/>
    <w:uiPriority w:val="9"/>
    <w:rsid w:val="00FB2B19"/>
    <w:rPr>
      <w:rFonts w:eastAsia="Times New Roman"/>
      <w:b/>
      <w:bCs/>
      <w:color w:val="5E3A96"/>
      <w:sz w:val="28"/>
      <w:szCs w:val="26"/>
      <w:lang w:val="en-GB"/>
    </w:rPr>
  </w:style>
  <w:style w:type="character" w:customStyle="1" w:styleId="Heading3Char">
    <w:name w:val="Heading 3 Char"/>
    <w:link w:val="Heading3"/>
    <w:uiPriority w:val="9"/>
    <w:rsid w:val="00FB2B19"/>
    <w:rPr>
      <w:rFonts w:eastAsia="Times New Roman"/>
      <w:b/>
      <w:bCs/>
      <w:color w:val="5E3A96"/>
      <w:sz w:val="24"/>
      <w:szCs w:val="24"/>
      <w:lang w:val="en-GB"/>
    </w:rPr>
  </w:style>
  <w:style w:type="character" w:customStyle="1" w:styleId="Heading4Char">
    <w:name w:val="Heading 4 Char"/>
    <w:link w:val="Heading4"/>
    <w:uiPriority w:val="9"/>
    <w:rsid w:val="00FB2B19"/>
    <w:rPr>
      <w:rFonts w:eastAsia="Times New Roman" w:cs="Calibri"/>
      <w:b/>
      <w:bCs/>
      <w:iCs/>
      <w:color w:val="5E3A96"/>
      <w:szCs w:val="24"/>
      <w:lang w:val="en-GB"/>
    </w:rPr>
  </w:style>
  <w:style w:type="character" w:customStyle="1" w:styleId="Heading5Char">
    <w:name w:val="Heading 5 Char"/>
    <w:link w:val="Heading5"/>
    <w:uiPriority w:val="9"/>
    <w:semiHidden/>
    <w:rsid w:val="00FB2B19"/>
    <w:rPr>
      <w:rFonts w:ascii="Cambria" w:eastAsia="Times New Roman" w:hAnsi="Cambria"/>
      <w:color w:val="243F60"/>
      <w:szCs w:val="24"/>
      <w:lang w:val="en-GB"/>
    </w:rPr>
  </w:style>
  <w:style w:type="character" w:customStyle="1" w:styleId="Heading6Char">
    <w:name w:val="Heading 6 Char"/>
    <w:link w:val="Heading6"/>
    <w:uiPriority w:val="9"/>
    <w:semiHidden/>
    <w:rsid w:val="00845772"/>
    <w:rPr>
      <w:rFonts w:ascii="Cambria" w:eastAsia="Times New Roman" w:hAnsi="Cambria"/>
      <w:i/>
      <w:iCs/>
      <w:color w:val="243F60"/>
      <w:szCs w:val="24"/>
      <w:lang w:val="en-GB"/>
    </w:rPr>
  </w:style>
  <w:style w:type="character" w:customStyle="1" w:styleId="Heading7Char">
    <w:name w:val="Heading 7 Char"/>
    <w:link w:val="Heading7"/>
    <w:uiPriority w:val="9"/>
    <w:semiHidden/>
    <w:rsid w:val="00845772"/>
    <w:rPr>
      <w:rFonts w:ascii="Cambria" w:eastAsia="Times New Roman" w:hAnsi="Cambria"/>
      <w:i/>
      <w:iCs/>
      <w:color w:val="404040"/>
      <w:szCs w:val="24"/>
      <w:lang w:val="en-GB"/>
    </w:rPr>
  </w:style>
  <w:style w:type="character" w:customStyle="1" w:styleId="Heading8Char">
    <w:name w:val="Heading 8 Char"/>
    <w:link w:val="Heading8"/>
    <w:uiPriority w:val="9"/>
    <w:semiHidden/>
    <w:rsid w:val="00845772"/>
    <w:rPr>
      <w:rFonts w:ascii="Cambria" w:eastAsia="Times New Roman" w:hAnsi="Cambria"/>
      <w:color w:val="404040"/>
      <w:lang w:val="en-GB"/>
    </w:rPr>
  </w:style>
  <w:style w:type="character" w:customStyle="1" w:styleId="Heading9Char">
    <w:name w:val="Heading 9 Char"/>
    <w:link w:val="Heading9"/>
    <w:uiPriority w:val="9"/>
    <w:semiHidden/>
    <w:rsid w:val="00845772"/>
    <w:rPr>
      <w:rFonts w:ascii="Cambria" w:eastAsia="Times New Roman" w:hAnsi="Cambria"/>
      <w:i/>
      <w:iCs/>
      <w:color w:val="404040"/>
      <w:lang w:val="en-GB"/>
    </w:rPr>
  </w:style>
  <w:style w:type="paragraph" w:styleId="ListParagraph">
    <w:name w:val="List Paragraph"/>
    <w:basedOn w:val="Normal"/>
    <w:uiPriority w:val="34"/>
    <w:qFormat/>
    <w:rsid w:val="00845772"/>
    <w:pPr>
      <w:ind w:left="720"/>
      <w:contextualSpacing/>
    </w:pPr>
  </w:style>
  <w:style w:type="character" w:styleId="Hyperlink">
    <w:name w:val="Hyperlink"/>
    <w:uiPriority w:val="99"/>
    <w:unhideWhenUsed/>
    <w:rsid w:val="00A07410"/>
    <w:rPr>
      <w:noProof/>
      <w:color w:val="0000FF"/>
      <w:u w:val="single"/>
    </w:rPr>
  </w:style>
  <w:style w:type="table" w:styleId="TableGrid">
    <w:name w:val="Table Grid"/>
    <w:basedOn w:val="TableNormal"/>
    <w:rsid w:val="00A23328"/>
    <w:pPr>
      <w:spacing w:after="120" w:line="260" w:lineRule="atLeast"/>
    </w:pPr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5204A8"/>
    <w:pPr>
      <w:numPr>
        <w:numId w:val="0"/>
      </w:numPr>
      <w:tabs>
        <w:tab w:val="clear" w:pos="540"/>
      </w:tabs>
      <w:spacing w:line="276" w:lineRule="auto"/>
      <w:outlineLvl w:val="9"/>
    </w:pPr>
    <w:rPr>
      <w:rFonts w:ascii="Cambria" w:eastAsia="MS Gothic" w:hAnsi="Cambria"/>
      <w:caps/>
      <w:color w:val="365F91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1D12"/>
    <w:pPr>
      <w:tabs>
        <w:tab w:val="left" w:pos="440"/>
        <w:tab w:val="right" w:leader="dot" w:pos="9350"/>
      </w:tabs>
      <w:spacing w:before="360" w:after="0"/>
    </w:pPr>
    <w:rPr>
      <w:b/>
      <w:bCs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B0E3D"/>
    <w:pPr>
      <w:tabs>
        <w:tab w:val="left" w:pos="1100"/>
        <w:tab w:val="right" w:leader="dot" w:pos="9350"/>
      </w:tabs>
      <w:ind w:left="1080" w:hanging="720"/>
    </w:pPr>
    <w:rPr>
      <w:rFonts w:cs="Calibri"/>
      <w:bCs/>
      <w:sz w:val="2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81D12"/>
    <w:pPr>
      <w:tabs>
        <w:tab w:val="left" w:pos="1540"/>
        <w:tab w:val="right" w:leader="dot" w:pos="9350"/>
      </w:tabs>
      <w:spacing w:before="60" w:after="60"/>
      <w:ind w:left="1526" w:hanging="806"/>
    </w:pPr>
    <w:rPr>
      <w:rFonts w:cs="Calibri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F057C"/>
    <w:rPr>
      <w:b/>
      <w:color w:val="2E2C83"/>
      <w:sz w:val="32"/>
    </w:rPr>
  </w:style>
  <w:style w:type="character" w:customStyle="1" w:styleId="TitleChar">
    <w:name w:val="Title Char"/>
    <w:link w:val="Title"/>
    <w:uiPriority w:val="10"/>
    <w:rsid w:val="00FF057C"/>
    <w:rPr>
      <w:rFonts w:eastAsia="Times New Roman"/>
      <w:b/>
      <w:color w:val="2E2C83"/>
      <w:sz w:val="32"/>
      <w:szCs w:val="24"/>
      <w:lang w:val="en-GB"/>
    </w:rPr>
  </w:style>
  <w:style w:type="paragraph" w:customStyle="1" w:styleId="Note">
    <w:name w:val="Note"/>
    <w:basedOn w:val="Normal"/>
    <w:autoRedefine/>
    <w:rsid w:val="009C4CD7"/>
    <w:pPr>
      <w:numPr>
        <w:numId w:val="11"/>
      </w:numPr>
      <w:pBdr>
        <w:top w:val="single" w:sz="6" w:space="1" w:color="2E2C83"/>
        <w:bottom w:val="single" w:sz="6" w:space="1" w:color="2E2C83"/>
      </w:pBdr>
      <w:spacing w:line="360" w:lineRule="auto"/>
      <w:ind w:hanging="504"/>
    </w:pPr>
    <w:rPr>
      <w:i/>
    </w:rPr>
  </w:style>
  <w:style w:type="paragraph" w:styleId="TOC4">
    <w:name w:val="toc 4"/>
    <w:basedOn w:val="Normal"/>
    <w:next w:val="Normal"/>
    <w:autoRedefine/>
    <w:uiPriority w:val="39"/>
    <w:unhideWhenUsed/>
    <w:rsid w:val="00622DCF"/>
    <w:pPr>
      <w:spacing w:after="0"/>
      <w:ind w:left="440"/>
    </w:pPr>
    <w:rPr>
      <w:rFonts w:cs="Calibr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22DCF"/>
    <w:pPr>
      <w:spacing w:after="0"/>
      <w:ind w:left="660"/>
    </w:pPr>
    <w:rPr>
      <w:rFonts w:cs="Calibr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22DCF"/>
    <w:pPr>
      <w:spacing w:after="0"/>
      <w:ind w:left="880"/>
    </w:pPr>
    <w:rPr>
      <w:rFonts w:cs="Calibr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22DCF"/>
    <w:pPr>
      <w:spacing w:after="0"/>
      <w:ind w:left="1100"/>
    </w:pPr>
    <w:rPr>
      <w:rFonts w:cs="Calibr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22DCF"/>
    <w:pPr>
      <w:spacing w:after="0"/>
      <w:ind w:left="1320"/>
    </w:pPr>
    <w:rPr>
      <w:rFonts w:cs="Calibr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22DCF"/>
    <w:pPr>
      <w:spacing w:after="0"/>
      <w:ind w:left="1540"/>
    </w:pPr>
    <w:rPr>
      <w:rFonts w:cs="Calibri"/>
      <w:szCs w:val="20"/>
    </w:rPr>
  </w:style>
  <w:style w:type="table" w:customStyle="1" w:styleId="MajescoTable">
    <w:name w:val="MajescoTable"/>
    <w:basedOn w:val="TableNormal"/>
    <w:uiPriority w:val="99"/>
    <w:rsid w:val="00AC294E"/>
    <w:pPr>
      <w:spacing w:before="60" w:after="60"/>
    </w:pPr>
    <w:rPr>
      <w:sz w:val="22"/>
    </w:rPr>
    <w:tblPr>
      <w:tblStyleRowBandSize w:val="1"/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pPr>
        <w:wordWrap/>
        <w:jc w:val="left"/>
      </w:pPr>
      <w:rPr>
        <w:rFonts w:ascii="Calibri" w:hAnsi="Calibri"/>
        <w:b/>
        <w:i w:val="0"/>
        <w:sz w:val="22"/>
      </w:rPr>
      <w:tblPr/>
      <w:trPr>
        <w:tblHeader/>
      </w:trPr>
      <w:tcPr>
        <w:shd w:val="clear" w:color="auto" w:fill="2E2C83"/>
      </w:tcPr>
    </w:tblStylePr>
    <w:tblStylePr w:type="band1Horz">
      <w:rPr>
        <w:rFonts w:ascii="Calibri" w:hAnsi="Calibri"/>
        <w:sz w:val="20"/>
      </w:rPr>
    </w:tblStylePr>
    <w:tblStylePr w:type="band2Horz">
      <w:rPr>
        <w:rFonts w:ascii="Calibri" w:hAnsi="Calibri"/>
        <w:sz w:val="20"/>
      </w:rPr>
    </w:tblStylePr>
  </w:style>
  <w:style w:type="paragraph" w:styleId="Caption">
    <w:name w:val="caption"/>
    <w:basedOn w:val="Heading5"/>
    <w:next w:val="Normal"/>
    <w:qFormat/>
    <w:rsid w:val="00051BA4"/>
    <w:pPr>
      <w:keepNext w:val="0"/>
      <w:keepLines w:val="0"/>
      <w:numPr>
        <w:ilvl w:val="0"/>
        <w:numId w:val="0"/>
      </w:numPr>
      <w:spacing w:before="120" w:after="180"/>
      <w:contextualSpacing/>
      <w:jc w:val="center"/>
    </w:pPr>
    <w:rPr>
      <w:rFonts w:ascii="Calibri" w:hAnsi="Calibri"/>
      <w:bCs/>
      <w:color w:val="5E3A96"/>
      <w:szCs w:val="20"/>
      <w:lang w:eastAsia="en-GB"/>
    </w:rPr>
  </w:style>
  <w:style w:type="paragraph" w:customStyle="1" w:styleId="Appendix1">
    <w:name w:val="Appendix 1"/>
    <w:basedOn w:val="Normal"/>
    <w:next w:val="Normal"/>
    <w:rsid w:val="00051BA4"/>
    <w:pPr>
      <w:pageBreakBefore/>
      <w:numPr>
        <w:numId w:val="2"/>
      </w:numPr>
      <w:spacing w:before="480" w:after="480" w:line="480" w:lineRule="atLeast"/>
      <w:contextualSpacing/>
      <w:outlineLvl w:val="0"/>
    </w:pPr>
    <w:rPr>
      <w:b/>
      <w:color w:val="2E2C83"/>
      <w:sz w:val="28"/>
      <w:lang w:eastAsia="en-GB"/>
    </w:rPr>
  </w:style>
  <w:style w:type="paragraph" w:customStyle="1" w:styleId="Boxed">
    <w:name w:val="Boxed"/>
    <w:basedOn w:val="Normal"/>
    <w:rsid w:val="00051E6E"/>
    <w:pPr>
      <w:pBdr>
        <w:top w:val="single" w:sz="4" w:space="6" w:color="C0C0C0"/>
        <w:left w:val="single" w:sz="4" w:space="6" w:color="C0C0C0"/>
        <w:bottom w:val="single" w:sz="4" w:space="6" w:color="C0C0C0"/>
        <w:right w:val="single" w:sz="4" w:space="6" w:color="C0C0C0"/>
      </w:pBdr>
      <w:spacing w:before="60" w:after="60" w:line="240" w:lineRule="atLeast"/>
      <w:ind w:left="142" w:right="-142"/>
    </w:pPr>
    <w:rPr>
      <w:rFonts w:ascii="Courier New" w:hAnsi="Courier New"/>
      <w:noProof/>
      <w:sz w:val="18"/>
      <w:lang w:eastAsia="en-GB"/>
    </w:rPr>
  </w:style>
  <w:style w:type="paragraph" w:customStyle="1" w:styleId="CaptionLeft">
    <w:name w:val="Caption Left"/>
    <w:basedOn w:val="Caption"/>
    <w:next w:val="Normal"/>
    <w:rsid w:val="00051BA4"/>
    <w:pPr>
      <w:jc w:val="left"/>
    </w:pPr>
  </w:style>
  <w:style w:type="character" w:customStyle="1" w:styleId="CodeCharacter">
    <w:name w:val="Code Character"/>
    <w:rsid w:val="00051E6E"/>
    <w:rPr>
      <w:rFonts w:ascii="Courier New" w:hAnsi="Courier New"/>
      <w:sz w:val="19"/>
    </w:rPr>
  </w:style>
  <w:style w:type="character" w:customStyle="1" w:styleId="CommandCharacter">
    <w:name w:val="Command Character"/>
    <w:rsid w:val="00051E6E"/>
    <w:rPr>
      <w:rFonts w:ascii="Courier New" w:hAnsi="Courier New"/>
      <w:b/>
    </w:rPr>
  </w:style>
  <w:style w:type="paragraph" w:customStyle="1" w:styleId="ConfidentialityStatement">
    <w:name w:val="Confidentiality Statement"/>
    <w:basedOn w:val="Heading5"/>
    <w:next w:val="Normal"/>
    <w:qFormat/>
    <w:rsid w:val="00051BA4"/>
    <w:pPr>
      <w:keepLines w:val="0"/>
      <w:pageBreakBefore/>
      <w:numPr>
        <w:ilvl w:val="0"/>
        <w:numId w:val="0"/>
      </w:numPr>
      <w:spacing w:before="240" w:line="240" w:lineRule="atLeast"/>
    </w:pPr>
    <w:rPr>
      <w:rFonts w:ascii="Calibri" w:hAnsi="Calibri"/>
      <w:b/>
      <w:bCs/>
      <w:iCs/>
      <w:color w:val="2E2C83"/>
      <w:sz w:val="18"/>
      <w:szCs w:val="26"/>
      <w:lang w:eastAsia="en-GB"/>
    </w:rPr>
  </w:style>
  <w:style w:type="paragraph" w:customStyle="1" w:styleId="CoverTitle">
    <w:name w:val="Cover Title"/>
    <w:basedOn w:val="Normal"/>
    <w:qFormat/>
    <w:rsid w:val="00C32D33"/>
    <w:pPr>
      <w:spacing w:before="60" w:line="240" w:lineRule="auto"/>
      <w:jc w:val="right"/>
    </w:pPr>
    <w:rPr>
      <w:rFonts w:eastAsia="Calibri"/>
      <w:sz w:val="40"/>
      <w:szCs w:val="40"/>
      <w:lang w:val="en-US"/>
    </w:rPr>
  </w:style>
  <w:style w:type="paragraph" w:customStyle="1" w:styleId="GraphicLeft">
    <w:name w:val="Graphic Left"/>
    <w:basedOn w:val="Normal"/>
    <w:next w:val="CaptionLeft"/>
    <w:rsid w:val="006957C9"/>
    <w:pPr>
      <w:keepNext/>
      <w:spacing w:before="180"/>
    </w:pPr>
    <w:rPr>
      <w:lang w:eastAsia="en-GB"/>
    </w:rPr>
  </w:style>
  <w:style w:type="paragraph" w:customStyle="1" w:styleId="Graphic">
    <w:name w:val="Graphic"/>
    <w:basedOn w:val="GraphicLeft"/>
    <w:next w:val="Caption"/>
    <w:rsid w:val="006957C9"/>
    <w:pPr>
      <w:jc w:val="center"/>
    </w:pPr>
  </w:style>
  <w:style w:type="paragraph" w:customStyle="1" w:styleId="ListBulleted1">
    <w:name w:val="List Bulleted 1"/>
    <w:basedOn w:val="Normal"/>
    <w:rsid w:val="00051BA4"/>
    <w:pPr>
      <w:numPr>
        <w:numId w:val="3"/>
      </w:numPr>
    </w:pPr>
    <w:rPr>
      <w:lang w:eastAsia="en-GB"/>
    </w:rPr>
  </w:style>
  <w:style w:type="paragraph" w:customStyle="1" w:styleId="ListBulleted2">
    <w:name w:val="List Bulleted 2"/>
    <w:basedOn w:val="ListBulleted1"/>
    <w:rsid w:val="00051E6E"/>
    <w:pPr>
      <w:numPr>
        <w:numId w:val="4"/>
      </w:numPr>
      <w:tabs>
        <w:tab w:val="left" w:pos="720"/>
      </w:tabs>
    </w:pPr>
  </w:style>
  <w:style w:type="paragraph" w:customStyle="1" w:styleId="ListBulleted3">
    <w:name w:val="List Bulleted 3"/>
    <w:basedOn w:val="ListBulleted2"/>
    <w:rsid w:val="00E66E52"/>
    <w:pPr>
      <w:numPr>
        <w:numId w:val="6"/>
      </w:numPr>
      <w:tabs>
        <w:tab w:val="clear" w:pos="720"/>
        <w:tab w:val="left" w:pos="1077"/>
      </w:tabs>
      <w:ind w:left="1224"/>
    </w:pPr>
  </w:style>
  <w:style w:type="paragraph" w:customStyle="1" w:styleId="listcode1">
    <w:name w:val="list code 1"/>
    <w:basedOn w:val="Normal"/>
    <w:rsid w:val="00051E6E"/>
    <w:pPr>
      <w:ind w:left="357"/>
    </w:pPr>
    <w:rPr>
      <w:rFonts w:ascii="Courier New" w:hAnsi="Courier New"/>
      <w:noProof/>
      <w:sz w:val="19"/>
      <w:lang w:eastAsia="en-GB"/>
    </w:rPr>
  </w:style>
  <w:style w:type="paragraph" w:customStyle="1" w:styleId="listcode2">
    <w:name w:val="list code 2"/>
    <w:basedOn w:val="Normal"/>
    <w:rsid w:val="00051E6E"/>
    <w:pPr>
      <w:ind w:left="720"/>
    </w:pPr>
    <w:rPr>
      <w:rFonts w:ascii="Courier New" w:hAnsi="Courier New"/>
      <w:noProof/>
      <w:sz w:val="19"/>
      <w:lang w:eastAsia="en-GB"/>
    </w:rPr>
  </w:style>
  <w:style w:type="paragraph" w:customStyle="1" w:styleId="listcode3">
    <w:name w:val="list code 3"/>
    <w:basedOn w:val="Normal"/>
    <w:rsid w:val="00051E6E"/>
    <w:pPr>
      <w:ind w:left="1077"/>
    </w:pPr>
    <w:rPr>
      <w:rFonts w:ascii="Courier New" w:hAnsi="Courier New"/>
      <w:noProof/>
      <w:sz w:val="19"/>
      <w:lang w:eastAsia="en-GB"/>
    </w:rPr>
  </w:style>
  <w:style w:type="paragraph" w:customStyle="1" w:styleId="listcommand1">
    <w:name w:val="list command 1"/>
    <w:basedOn w:val="Normal"/>
    <w:rsid w:val="00051E6E"/>
    <w:pPr>
      <w:ind w:left="357"/>
    </w:pPr>
    <w:rPr>
      <w:rFonts w:ascii="Courier New" w:hAnsi="Courier New"/>
      <w:b/>
      <w:noProof/>
      <w:sz w:val="19"/>
      <w:lang w:eastAsia="en-GB"/>
    </w:rPr>
  </w:style>
  <w:style w:type="paragraph" w:customStyle="1" w:styleId="listcommand2">
    <w:name w:val="list command 2"/>
    <w:basedOn w:val="Normal"/>
    <w:rsid w:val="00051E6E"/>
    <w:pPr>
      <w:ind w:left="720"/>
    </w:pPr>
    <w:rPr>
      <w:rFonts w:ascii="Courier New" w:hAnsi="Courier New"/>
      <w:b/>
      <w:noProof/>
      <w:sz w:val="19"/>
      <w:lang w:eastAsia="en-GB"/>
    </w:rPr>
  </w:style>
  <w:style w:type="paragraph" w:customStyle="1" w:styleId="listcommand3">
    <w:name w:val="list command 3"/>
    <w:basedOn w:val="listcommand2"/>
    <w:rsid w:val="00051E6E"/>
    <w:pPr>
      <w:ind w:left="1077"/>
    </w:pPr>
  </w:style>
  <w:style w:type="paragraph" w:customStyle="1" w:styleId="ListIndent1">
    <w:name w:val="List Indent 1"/>
    <w:basedOn w:val="Normal"/>
    <w:rsid w:val="005016EE"/>
    <w:pPr>
      <w:ind w:left="357"/>
    </w:pPr>
    <w:rPr>
      <w:rFonts w:cs="Calibri"/>
      <w:noProof/>
      <w:lang w:eastAsia="en-GB" w:bidi="mr-IN"/>
    </w:rPr>
  </w:style>
  <w:style w:type="paragraph" w:customStyle="1" w:styleId="ListIndent2">
    <w:name w:val="List Indent 2"/>
    <w:basedOn w:val="ListIndent1"/>
    <w:rsid w:val="00051E6E"/>
    <w:pPr>
      <w:ind w:left="720"/>
    </w:pPr>
  </w:style>
  <w:style w:type="paragraph" w:customStyle="1" w:styleId="ListIndent3">
    <w:name w:val="List Indent 3"/>
    <w:basedOn w:val="ListIndent2"/>
    <w:rsid w:val="00051E6E"/>
    <w:pPr>
      <w:ind w:left="1077"/>
    </w:pPr>
  </w:style>
  <w:style w:type="paragraph" w:customStyle="1" w:styleId="ListNumbered1">
    <w:name w:val="List Numbered 1"/>
    <w:basedOn w:val="ListBulleted1"/>
    <w:rsid w:val="00051E6E"/>
    <w:pPr>
      <w:numPr>
        <w:numId w:val="5"/>
      </w:numPr>
    </w:pPr>
  </w:style>
  <w:style w:type="paragraph" w:customStyle="1" w:styleId="ListNumbered2">
    <w:name w:val="List Numbered 2"/>
    <w:basedOn w:val="ListNumbered1"/>
    <w:rsid w:val="00051E6E"/>
    <w:pPr>
      <w:numPr>
        <w:ilvl w:val="1"/>
      </w:numPr>
    </w:pPr>
  </w:style>
  <w:style w:type="paragraph" w:customStyle="1" w:styleId="ListNumbered3">
    <w:name w:val="List Numbered 3"/>
    <w:basedOn w:val="ListNumbered2"/>
    <w:rsid w:val="00051E6E"/>
    <w:pPr>
      <w:numPr>
        <w:ilvl w:val="2"/>
      </w:numPr>
    </w:pPr>
  </w:style>
  <w:style w:type="paragraph" w:customStyle="1" w:styleId="TableListBullet1">
    <w:name w:val="TableListBullet1"/>
    <w:basedOn w:val="ListBulleted1"/>
    <w:qFormat/>
    <w:rsid w:val="00E66E52"/>
    <w:pPr>
      <w:numPr>
        <w:numId w:val="7"/>
      </w:numPr>
      <w:ind w:left="360"/>
    </w:pPr>
    <w:rPr>
      <w:sz w:val="16"/>
    </w:rPr>
  </w:style>
  <w:style w:type="paragraph" w:customStyle="1" w:styleId="TableListBullet2">
    <w:name w:val="TableListBullet2"/>
    <w:basedOn w:val="ListBulleted2"/>
    <w:qFormat/>
    <w:rsid w:val="00E66E52"/>
    <w:pPr>
      <w:numPr>
        <w:numId w:val="8"/>
      </w:numPr>
    </w:pPr>
    <w:rPr>
      <w:sz w:val="16"/>
    </w:rPr>
  </w:style>
  <w:style w:type="paragraph" w:customStyle="1" w:styleId="TableListNum1">
    <w:name w:val="TableListNum1"/>
    <w:basedOn w:val="ListNumbered1"/>
    <w:qFormat/>
    <w:rsid w:val="00E66E52"/>
    <w:pPr>
      <w:numPr>
        <w:numId w:val="9"/>
      </w:numPr>
      <w:ind w:left="360"/>
    </w:pPr>
    <w:rPr>
      <w:sz w:val="16"/>
    </w:rPr>
  </w:style>
  <w:style w:type="paragraph" w:customStyle="1" w:styleId="TableListNum2">
    <w:name w:val="TableListNum2"/>
    <w:basedOn w:val="ListNumbered2"/>
    <w:qFormat/>
    <w:rsid w:val="00E66E52"/>
    <w:pPr>
      <w:numPr>
        <w:ilvl w:val="0"/>
        <w:numId w:val="10"/>
      </w:numPr>
    </w:pPr>
    <w:rPr>
      <w:sz w:val="16"/>
    </w:rPr>
  </w:style>
  <w:style w:type="paragraph" w:customStyle="1" w:styleId="WarningandDisclaimer">
    <w:name w:val="Warning and Disclaimer"/>
    <w:basedOn w:val="ConfidentialityStatement"/>
    <w:qFormat/>
    <w:rsid w:val="00A3002F"/>
    <w:pPr>
      <w:pageBreakBefore w:val="0"/>
      <w:spacing w:before="360" w:line="100" w:lineRule="atLeast"/>
      <w:outlineLvl w:val="9"/>
    </w:pPr>
    <w:rPr>
      <w:rFonts w:eastAsiaTheme="minorHAnsi"/>
    </w:rPr>
  </w:style>
  <w:style w:type="paragraph" w:customStyle="1" w:styleId="DisclaimerText">
    <w:name w:val="Disclaimer Text"/>
    <w:basedOn w:val="Normal"/>
    <w:uiPriority w:val="99"/>
    <w:rsid w:val="007B6461"/>
    <w:rPr>
      <w:rFonts w:ascii="Arial" w:eastAsiaTheme="minorHAnsi" w:hAnsi="Arial" w:cs="Arial"/>
      <w:sz w:val="18"/>
      <w:szCs w:val="18"/>
      <w:lang w:val="en-US" w:eastAsia="en-GB"/>
    </w:rPr>
  </w:style>
  <w:style w:type="paragraph" w:customStyle="1" w:styleId="TableHeader">
    <w:name w:val="Table Header"/>
    <w:basedOn w:val="Normal"/>
    <w:qFormat/>
    <w:rsid w:val="00E01CD8"/>
    <w:pPr>
      <w:tabs>
        <w:tab w:val="left" w:pos="720"/>
      </w:tabs>
      <w:spacing w:before="60"/>
    </w:pPr>
    <w:rPr>
      <w:color w:val="FFFFFF" w:themeColor="background1"/>
      <w:sz w:val="22"/>
    </w:rPr>
  </w:style>
  <w:style w:type="paragraph" w:customStyle="1" w:styleId="TableText">
    <w:name w:val="Table Text"/>
    <w:basedOn w:val="Normal"/>
    <w:qFormat/>
    <w:rsid w:val="00B310E2"/>
  </w:style>
  <w:style w:type="paragraph" w:styleId="Quote">
    <w:name w:val="Quote"/>
    <w:basedOn w:val="Normal"/>
    <w:next w:val="Normal"/>
    <w:link w:val="QuoteChar"/>
    <w:uiPriority w:val="29"/>
    <w:qFormat/>
    <w:rsid w:val="008D3E0D"/>
    <w:pPr>
      <w:spacing w:before="160" w:after="200" w:line="288" w:lineRule="auto"/>
      <w:ind w:left="720" w:right="720"/>
      <w:jc w:val="center"/>
    </w:pPr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8D3E0D"/>
    <w:rPr>
      <w:rFonts w:asciiTheme="minorHAnsi" w:eastAsiaTheme="minorEastAsia" w:hAnsiTheme="minorHAnsi" w:cstheme="minorBidi"/>
      <w:i/>
      <w:iCs/>
      <w:color w:val="262626" w:themeColor="text1" w:themeTint="D9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D9325E"/>
    <w:rPr>
      <w:color w:val="954F72" w:themeColor="followedHyperlink"/>
      <w:u w:val="single"/>
    </w:rPr>
  </w:style>
  <w:style w:type="table" w:styleId="PlainTable2">
    <w:name w:val="Plain Table 2"/>
    <w:basedOn w:val="TableNormal"/>
    <w:uiPriority w:val="42"/>
    <w:rsid w:val="00C066F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48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7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00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4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6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7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24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7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3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3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5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09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5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6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0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4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image" Target="media/image1.jpg"/><Relationship Id="rId24" Type="http://schemas.openxmlformats.org/officeDocument/2006/relationships/oleObject" Target="embeddings/oleObject2.bin"/><Relationship Id="rId32" Type="http://schemas.openxmlformats.org/officeDocument/2006/relationships/image" Target="media/image18.png"/><Relationship Id="rId37" Type="http://schemas.openxmlformats.org/officeDocument/2006/relationships/image" Target="cid:image001.png@01D3B47A.48F3BFA0" TargetMode="External"/><Relationship Id="rId40" Type="http://schemas.openxmlformats.org/officeDocument/2006/relationships/image" Target="cid:image001.png@01D3B47F.10189890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300.png"/><Relationship Id="rId66" Type="http://schemas.openxmlformats.org/officeDocument/2006/relationships/image" Target="media/image45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image" Target="cid:image001.png@01D20FFC.C988B2C0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oleObject" Target="embeddings/oleObject3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image" Target="cid:image002.png@01D3B47C.3A314C10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260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majesconet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210.png"/><Relationship Id="rId57" Type="http://schemas.openxmlformats.org/officeDocument/2006/relationships/image" Target="media/image38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cid:image001.png@01D3B47C.3A314C10" TargetMode="External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7" Type="http://schemas.openxmlformats.org/officeDocument/2006/relationships/settings" Target="settings.xml"/><Relationship Id="rId71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ak662169\Desktop\Majesco%20Word%20Template%202016%20A4%20Size%20Final.dotx" TargetMode="External"/></Relationships>
</file>

<file path=word/theme/theme1.xml><?xml version="1.0" encoding="utf-8"?>
<a:theme xmlns:a="http://schemas.openxmlformats.org/drawingml/2006/main" name="Office Theme">
  <a:themeElements>
    <a:clrScheme name="Majesco">
      <a:dk1>
        <a:sysClr val="windowText" lastClr="000000"/>
      </a:dk1>
      <a:lt1>
        <a:sysClr val="window" lastClr="FFFFFF"/>
      </a:lt1>
      <a:dk2>
        <a:srgbClr val="322A7E"/>
      </a:dk2>
      <a:lt2>
        <a:srgbClr val="FFFFFF"/>
      </a:lt2>
      <a:accent1>
        <a:srgbClr val="322A7E"/>
      </a:accent1>
      <a:accent2>
        <a:srgbClr val="98C21F"/>
      </a:accent2>
      <a:accent3>
        <a:srgbClr val="1F1933"/>
      </a:accent3>
      <a:accent4>
        <a:srgbClr val="0076BF"/>
      </a:accent4>
      <a:accent5>
        <a:srgbClr val="FFCF2B"/>
      </a:accent5>
      <a:accent6>
        <a:srgbClr val="FF671B"/>
      </a:accent6>
      <a:hlink>
        <a:srgbClr val="00B2BF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8904AA9FDE12418C964D03376A902F" ma:contentTypeVersion="1" ma:contentTypeDescription="Create a new document." ma:contentTypeScope="" ma:versionID="ae12d3aa0207fab12f92e7daba1620ea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ef2aa9ed40e72a78c3822fc753b43e87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5F826-44DE-4979-B9DB-CEBA8F006D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902D3D-1A0B-4EBF-BBA0-D5F56F2249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D9EA77-4647-4DFD-8FC4-553874F2FA1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976B5844-6DAE-47F8-B2B9-1548F8D4F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Majesco Word Template 2016 A4 Size Final</Template>
  <TotalTime>220</TotalTime>
  <Pages>1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Majesco Template</vt:lpstr>
    </vt:vector>
  </TitlesOfParts>
  <Company/>
  <LinksUpToDate>false</LinksUpToDate>
  <CharactersWithSpaces>7521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Majesco Template</dc:title>
  <dc:creator>Deepak K. Chhaparia</dc:creator>
  <cp:keywords>Template</cp:keywords>
  <cp:lastModifiedBy>Priyanka Singh (HR)</cp:lastModifiedBy>
  <cp:revision>10</cp:revision>
  <cp:lastPrinted>2018-03-05T09:42:00Z</cp:lastPrinted>
  <dcterms:created xsi:type="dcterms:W3CDTF">2018-03-05T05:50:00Z</dcterms:created>
  <dcterms:modified xsi:type="dcterms:W3CDTF">2018-03-05T09:42:00Z</dcterms:modified>
  <cp:category>Template</cp:category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0x0101000C8904AA9FDE12418C964D03376A902F</vt:lpwstr>
  </property>
</Properties>
</file>